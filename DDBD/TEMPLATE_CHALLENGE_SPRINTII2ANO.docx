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49181259"/>
    <w:p w14:paraId="59230691" w14:textId="2B321E74" w:rsidR="0003718D" w:rsidRPr="0003718D" w:rsidRDefault="00650FE8" w:rsidP="0003718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ascii="Times New Roman" w:hAnsi="Calibri" w:cs="Calibri"/>
          <w:sz w:val="20"/>
          <w:szCs w:val="20"/>
          <w:lang w:val="pt-PT" w:eastAsia="pt-PT" w:bidi="pt-PT"/>
        </w:rPr>
      </w:pPr>
      <w:r w:rsidRPr="00650FE8">
        <w:rPr>
          <w:rFonts w:ascii="Times New Roman" w:hAnsi="Calibri" w:cs="Calibri"/>
          <w:noProof/>
          <w:sz w:val="20"/>
          <w:szCs w:val="20"/>
          <w:lang w:val="pt-PT" w:eastAsia="pt-PT" w:bidi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4D03E" wp14:editId="4E8CC4BE">
                <wp:simplePos x="0" y="0"/>
                <wp:positionH relativeFrom="page">
                  <wp:posOffset>-28575</wp:posOffset>
                </wp:positionH>
                <wp:positionV relativeFrom="page">
                  <wp:posOffset>-85725</wp:posOffset>
                </wp:positionV>
                <wp:extent cx="312420" cy="11896725"/>
                <wp:effectExtent l="0" t="0" r="0" b="9525"/>
                <wp:wrapNone/>
                <wp:docPr id="6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20" cy="11896725"/>
                        </a:xfrm>
                        <a:custGeom>
                          <a:avLst/>
                          <a:gdLst>
                            <a:gd name="T0" fmla="+- 0 499 7"/>
                            <a:gd name="T1" fmla="*/ T0 w 492"/>
                            <a:gd name="T2" fmla="*/ 12 h 16784"/>
                            <a:gd name="T3" fmla="+- 0 485 7"/>
                            <a:gd name="T4" fmla="*/ T3 w 492"/>
                            <a:gd name="T5" fmla="*/ 12 h 16784"/>
                            <a:gd name="T6" fmla="+- 0 485 7"/>
                            <a:gd name="T7" fmla="*/ T6 w 492"/>
                            <a:gd name="T8" fmla="*/ 0 h 16784"/>
                            <a:gd name="T9" fmla="+- 0 7 7"/>
                            <a:gd name="T10" fmla="*/ T9 w 492"/>
                            <a:gd name="T11" fmla="*/ 0 h 16784"/>
                            <a:gd name="T12" fmla="+- 0 7 7"/>
                            <a:gd name="T13" fmla="*/ T12 w 492"/>
                            <a:gd name="T14" fmla="*/ 16757 h 16784"/>
                            <a:gd name="T15" fmla="+- 0 485 7"/>
                            <a:gd name="T16" fmla="*/ T15 w 492"/>
                            <a:gd name="T17" fmla="*/ 16757 h 16784"/>
                            <a:gd name="T18" fmla="+- 0 485 7"/>
                            <a:gd name="T19" fmla="*/ T18 w 492"/>
                            <a:gd name="T20" fmla="*/ 16783 h 16784"/>
                            <a:gd name="T21" fmla="+- 0 499 7"/>
                            <a:gd name="T22" fmla="*/ T21 w 492"/>
                            <a:gd name="T23" fmla="*/ 16783 h 16784"/>
                            <a:gd name="T24" fmla="+- 0 499 7"/>
                            <a:gd name="T25" fmla="*/ T24 w 492"/>
                            <a:gd name="T26" fmla="*/ 12 h 16784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</a:cxnLst>
                          <a:rect l="0" t="0" r="r" b="b"/>
                          <a:pathLst>
                            <a:path w="492" h="16784">
                              <a:moveTo>
                                <a:pt x="492" y="12"/>
                              </a:moveTo>
                              <a:lnTo>
                                <a:pt x="478" y="12"/>
                              </a:lnTo>
                              <a:lnTo>
                                <a:pt x="478" y="0"/>
                              </a:lnTo>
                              <a:lnTo>
                                <a:pt x="0" y="0"/>
                              </a:lnTo>
                              <a:lnTo>
                                <a:pt x="0" y="16757"/>
                              </a:lnTo>
                              <a:lnTo>
                                <a:pt x="478" y="16757"/>
                              </a:lnTo>
                              <a:lnTo>
                                <a:pt x="478" y="16783"/>
                              </a:lnTo>
                              <a:lnTo>
                                <a:pt x="492" y="16783"/>
                              </a:lnTo>
                              <a:lnTo>
                                <a:pt x="492" y="12"/>
                              </a:lnTo>
                            </a:path>
                          </a:pathLst>
                        </a:custGeom>
                        <a:solidFill>
                          <a:srgbClr val="FF00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 w14:anchorId="15B44DE6">
              <v:shape id="Freeform 9" style="position:absolute;margin-left:-2.25pt;margin-top:-6.75pt;width:24.6pt;height:9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92,16784" o:spid="_x0000_s1026" fillcolor="#f06" stroked="f" path="m492,12r-14,l478,,,,,16757r478,l478,16783r14,l492,1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" w14:anchorId="37A98A4A">
                <v:path arrowok="t" o:connecttype="custom" o:connectlocs="312420,8506;303530,8506;303530,0;0,0;0,11877587;303530,11877587;303530,11896016;312420,11896016;312420,8506" o:connectangles="0,0,0,0,0,0,0,0,0"/>
                <w10:wrap anchorx="page" anchory="page"/>
              </v:shape>
            </w:pict>
          </mc:Fallback>
        </mc:AlternateContent>
      </w:r>
      <w:r w:rsidRPr="00650FE8">
        <w:rPr>
          <w:rFonts w:ascii="Times New Roman" w:hAnsi="Calibri" w:cs="Calibri"/>
          <w:noProof/>
          <w:sz w:val="20"/>
          <w:szCs w:val="20"/>
          <w:lang w:val="pt-PT" w:eastAsia="pt-PT" w:bidi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C8A2D0" wp14:editId="4D9D9BAB">
                <wp:simplePos x="0" y="0"/>
                <wp:positionH relativeFrom="page">
                  <wp:posOffset>7210425</wp:posOffset>
                </wp:positionH>
                <wp:positionV relativeFrom="page">
                  <wp:posOffset>-9525</wp:posOffset>
                </wp:positionV>
                <wp:extent cx="325120" cy="11826875"/>
                <wp:effectExtent l="0" t="0" r="0" b="3175"/>
                <wp:wrapNone/>
                <wp:docPr id="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5120" cy="11826875"/>
                        </a:xfrm>
                        <a:custGeom>
                          <a:avLst/>
                          <a:gdLst>
                            <a:gd name="T0" fmla="+- 0 11890 11378"/>
                            <a:gd name="T1" fmla="*/ T0 w 512"/>
                            <a:gd name="T2" fmla="*/ 12 h 16786"/>
                            <a:gd name="T3" fmla="+- 0 11856 11378"/>
                            <a:gd name="T4" fmla="*/ T3 w 512"/>
                            <a:gd name="T5" fmla="*/ 12 h 16786"/>
                            <a:gd name="T6" fmla="+- 0 11856 11378"/>
                            <a:gd name="T7" fmla="*/ T6 w 512"/>
                            <a:gd name="T8" fmla="*/ 0 h 16786"/>
                            <a:gd name="T9" fmla="+- 0 11378 11378"/>
                            <a:gd name="T10" fmla="*/ T9 w 512"/>
                            <a:gd name="T11" fmla="*/ 0 h 16786"/>
                            <a:gd name="T12" fmla="+- 0 11378 11378"/>
                            <a:gd name="T13" fmla="*/ T12 w 512"/>
                            <a:gd name="T14" fmla="*/ 16764 h 16786"/>
                            <a:gd name="T15" fmla="+- 0 11856 11378"/>
                            <a:gd name="T16" fmla="*/ T15 w 512"/>
                            <a:gd name="T17" fmla="*/ 16764 h 16786"/>
                            <a:gd name="T18" fmla="+- 0 11856 11378"/>
                            <a:gd name="T19" fmla="*/ T18 w 512"/>
                            <a:gd name="T20" fmla="*/ 16786 h 16786"/>
                            <a:gd name="T21" fmla="+- 0 11890 11378"/>
                            <a:gd name="T22" fmla="*/ T21 w 512"/>
                            <a:gd name="T23" fmla="*/ 16786 h 16786"/>
                            <a:gd name="T24" fmla="+- 0 11890 11378"/>
                            <a:gd name="T25" fmla="*/ T24 w 512"/>
                            <a:gd name="T26" fmla="*/ 12 h 16786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</a:cxnLst>
                          <a:rect l="0" t="0" r="r" b="b"/>
                          <a:pathLst>
                            <a:path w="512" h="16786">
                              <a:moveTo>
                                <a:pt x="512" y="12"/>
                              </a:moveTo>
                              <a:lnTo>
                                <a:pt x="478" y="12"/>
                              </a:lnTo>
                              <a:lnTo>
                                <a:pt x="478" y="0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478" y="16764"/>
                              </a:lnTo>
                              <a:lnTo>
                                <a:pt x="478" y="16786"/>
                              </a:lnTo>
                              <a:lnTo>
                                <a:pt x="512" y="16786"/>
                              </a:lnTo>
                              <a:lnTo>
                                <a:pt x="512" y="12"/>
                              </a:lnTo>
                            </a:path>
                          </a:pathLst>
                        </a:custGeom>
                        <a:solidFill>
                          <a:srgbClr val="FF00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 w14:anchorId="3751ED6D">
              <v:shape id="Freeform 8" style="position:absolute;margin-left:567.75pt;margin-top:-.75pt;width:25.6pt;height:931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12,16786" o:spid="_x0000_s1026" fillcolor="#f06" stroked="f" path="m512,12r-34,l478,,,,,16764r478,l478,16786r34,l512,1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" w14:anchorId="7C1E30EF">
                <v:path arrowok="t" o:connecttype="custom" o:connectlocs="325120,8455;303530,8455;303530,0;0,0;0,11811375;303530,11811375;303530,11826875;325120,11826875;325120,8455" o:connectangles="0,0,0,0,0,0,0,0,0"/>
                <w10:wrap anchorx="page" anchory="page"/>
              </v:shape>
            </w:pict>
          </mc:Fallback>
        </mc:AlternateContent>
      </w:r>
      <w:r w:rsidR="6386C8BF">
        <w:t>.</w:t>
      </w:r>
      <w:r w:rsidR="0003718D" w:rsidRPr="0003718D">
        <w:rPr>
          <w:rFonts w:ascii="Times New Roman" w:hAnsi="Calibri" w:cs="Calibri"/>
          <w:noProof/>
          <w:sz w:val="20"/>
          <w:szCs w:val="20"/>
          <w:lang w:val="pt-PT" w:eastAsia="pt-PT" w:bidi="pt-PT"/>
        </w:rPr>
        <w:drawing>
          <wp:inline distT="0" distB="0" distL="0" distR="0" wp14:anchorId="6A97FC91" wp14:editId="1F50DA0B">
            <wp:extent cx="2346774" cy="63093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774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D5D9" w14:textId="77777777" w:rsidR="0003718D" w:rsidRPr="0003718D" w:rsidRDefault="0003718D" w:rsidP="0003718D">
      <w:pPr>
        <w:widowControl w:val="0"/>
        <w:autoSpaceDE w:val="0"/>
        <w:autoSpaceDN w:val="0"/>
        <w:spacing w:before="2" w:after="0" w:line="240" w:lineRule="auto"/>
        <w:ind w:firstLine="0"/>
        <w:jc w:val="left"/>
        <w:rPr>
          <w:rFonts w:ascii="Times New Roman" w:hAnsi="Calibri" w:cs="Calibri"/>
          <w:sz w:val="12"/>
          <w:szCs w:val="20"/>
          <w:lang w:val="pt-PT" w:eastAsia="pt-PT" w:bidi="pt-PT"/>
        </w:rPr>
      </w:pPr>
    </w:p>
    <w:p w14:paraId="6D7BB242" w14:textId="77777777" w:rsidR="0003718D" w:rsidRPr="0003718D" w:rsidRDefault="0003718D" w:rsidP="0003718D">
      <w:pPr>
        <w:widowControl w:val="0"/>
        <w:autoSpaceDE w:val="0"/>
        <w:autoSpaceDN w:val="0"/>
        <w:spacing w:before="35" w:after="0" w:line="240" w:lineRule="auto"/>
        <w:ind w:right="-1" w:firstLine="0"/>
        <w:jc w:val="center"/>
        <w:rPr>
          <w:rFonts w:ascii="Calibri" w:hAnsi="Calibri" w:cs="Calibri"/>
          <w:sz w:val="32"/>
          <w:lang w:val="pt-PT" w:eastAsia="pt-PT" w:bidi="pt-PT"/>
        </w:rPr>
      </w:pPr>
      <w:r w:rsidRPr="0003718D">
        <w:rPr>
          <w:rFonts w:ascii="Calibri" w:hAnsi="Calibri" w:cs="Calibri"/>
          <w:color w:val="404040"/>
          <w:sz w:val="32"/>
          <w:lang w:val="pt-PT" w:eastAsia="pt-PT" w:bidi="pt-PT"/>
        </w:rPr>
        <w:t>Faculdade de Informática e Administração Paulista</w:t>
      </w:r>
    </w:p>
    <w:p w14:paraId="3D72724E" w14:textId="3CC70CA0" w:rsidR="0003718D" w:rsidRPr="0003718D" w:rsidRDefault="0003718D" w:rsidP="004F1D41">
      <w:pPr>
        <w:ind w:firstLine="0"/>
        <w:jc w:val="center"/>
        <w:rPr>
          <w:rFonts w:ascii="Calibri" w:hAnsi="Calibri" w:cs="Calibri"/>
          <w:szCs w:val="24"/>
          <w:lang w:val="pt-PT" w:eastAsia="pt-PT" w:bidi="pt-PT"/>
        </w:rPr>
      </w:pPr>
    </w:p>
    <w:bookmarkEnd w:id="0"/>
    <w:p w14:paraId="4A16C60F" w14:textId="3FCCEE39" w:rsidR="0003718D" w:rsidRDefault="0003718D" w:rsidP="00DE1E04">
      <w:pPr>
        <w:pStyle w:val="Ttulo2"/>
      </w:pPr>
    </w:p>
    <w:p w14:paraId="58CCA1D8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3D69C14C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1D2954AE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55A26968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297AB83C" w14:textId="523D81C8" w:rsidR="00987BE0" w:rsidRPr="00987BE0" w:rsidRDefault="00987BE0" w:rsidP="00A36C8B">
      <w:pPr>
        <w:pStyle w:val="TtulodaCapa"/>
        <w:ind w:firstLine="0"/>
        <w:rPr>
          <w:rStyle w:val="Forte"/>
          <w:b/>
          <w:bCs w:val="0"/>
        </w:rPr>
      </w:pPr>
    </w:p>
    <w:p w14:paraId="217905AD" w14:textId="69CD67C2" w:rsidR="00987BE0" w:rsidRDefault="00D95FC7" w:rsidP="008E35F7">
      <w:pPr>
        <w:pStyle w:val="SubTtulo-AutoreVerso"/>
        <w:rPr>
          <w:rStyle w:val="SubTtulo-AutoreVersoChar"/>
          <w:b/>
        </w:rPr>
      </w:pPr>
      <w:r w:rsidRPr="008E35F7">
        <w:rPr>
          <w:rStyle w:val="SubTtulo-AutoreVersoChar"/>
          <w:b/>
        </w:rPr>
        <w:t xml:space="preserve">ENTREGÁVEL DA DISCIPLINA </w:t>
      </w:r>
    </w:p>
    <w:p w14:paraId="76D32912" w14:textId="77777777" w:rsidR="00101E62" w:rsidRDefault="00101E62" w:rsidP="008E35F7">
      <w:pPr>
        <w:pStyle w:val="SubTtulo-AutoreVerso"/>
        <w:rPr>
          <w:rStyle w:val="SubTtulo-AutoreVersoChar"/>
          <w:b/>
        </w:rPr>
      </w:pPr>
    </w:p>
    <w:p w14:paraId="339EB1E3" w14:textId="77777777" w:rsidR="00101E62" w:rsidRPr="00987BE0" w:rsidRDefault="00101E62" w:rsidP="008E35F7">
      <w:pPr>
        <w:pStyle w:val="SubTtulo-AutoreVerso"/>
        <w:rPr>
          <w:rStyle w:val="SubTtulo-AutoreVersoChar"/>
          <w:b/>
        </w:rPr>
      </w:pPr>
    </w:p>
    <w:p w14:paraId="3ADB8195" w14:textId="7A46D3E4" w:rsidR="00A55812" w:rsidRDefault="00A55812">
      <w:pPr>
        <w:spacing w:after="0" w:line="240" w:lineRule="auto"/>
        <w:ind w:firstLine="0"/>
        <w:jc w:val="left"/>
        <w:rPr>
          <w:rStyle w:val="SubTtulo-AutoreVersoChar"/>
        </w:rPr>
      </w:pPr>
      <w:r>
        <w:rPr>
          <w:rStyle w:val="SubTtulo-AutoreVersoChar"/>
          <w:b w:val="0"/>
        </w:rPr>
        <w:br w:type="page"/>
      </w:r>
    </w:p>
    <w:p w14:paraId="0CFF1921" w14:textId="417F27D4" w:rsidR="00D95FC7" w:rsidRDefault="00D71306" w:rsidP="008E35F7">
      <w:pPr>
        <w:pStyle w:val="TtulodaCapa"/>
        <w:ind w:firstLine="0"/>
        <w:rPr>
          <w:rStyle w:val="SubTtulo-AutoreVersoChar"/>
          <w:b/>
        </w:rPr>
      </w:pPr>
      <w:r w:rsidRPr="00650FE8">
        <w:rPr>
          <w:rFonts w:ascii="Times New Roman" w:hAnsi="Calibri" w:cs="Calibri"/>
          <w:noProof/>
          <w:sz w:val="20"/>
          <w:lang w:val="pt-PT" w:eastAsia="pt-PT" w:bidi="pt-PT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D8DE68" wp14:editId="2D1D0099">
                <wp:simplePos x="0" y="0"/>
                <wp:positionH relativeFrom="page">
                  <wp:posOffset>7213388</wp:posOffset>
                </wp:positionH>
                <wp:positionV relativeFrom="page">
                  <wp:posOffset>-1117812</wp:posOffset>
                </wp:positionV>
                <wp:extent cx="325120" cy="11826875"/>
                <wp:effectExtent l="0" t="0" r="0" b="3175"/>
                <wp:wrapNone/>
                <wp:docPr id="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5120" cy="11826875"/>
                        </a:xfrm>
                        <a:custGeom>
                          <a:avLst/>
                          <a:gdLst>
                            <a:gd name="T0" fmla="+- 0 11890 11378"/>
                            <a:gd name="T1" fmla="*/ T0 w 512"/>
                            <a:gd name="T2" fmla="*/ 12 h 16786"/>
                            <a:gd name="T3" fmla="+- 0 11856 11378"/>
                            <a:gd name="T4" fmla="*/ T3 w 512"/>
                            <a:gd name="T5" fmla="*/ 12 h 16786"/>
                            <a:gd name="T6" fmla="+- 0 11856 11378"/>
                            <a:gd name="T7" fmla="*/ T6 w 512"/>
                            <a:gd name="T8" fmla="*/ 0 h 16786"/>
                            <a:gd name="T9" fmla="+- 0 11378 11378"/>
                            <a:gd name="T10" fmla="*/ T9 w 512"/>
                            <a:gd name="T11" fmla="*/ 0 h 16786"/>
                            <a:gd name="T12" fmla="+- 0 11378 11378"/>
                            <a:gd name="T13" fmla="*/ T12 w 512"/>
                            <a:gd name="T14" fmla="*/ 16764 h 16786"/>
                            <a:gd name="T15" fmla="+- 0 11856 11378"/>
                            <a:gd name="T16" fmla="*/ T15 w 512"/>
                            <a:gd name="T17" fmla="*/ 16764 h 16786"/>
                            <a:gd name="T18" fmla="+- 0 11856 11378"/>
                            <a:gd name="T19" fmla="*/ T18 w 512"/>
                            <a:gd name="T20" fmla="*/ 16786 h 16786"/>
                            <a:gd name="T21" fmla="+- 0 11890 11378"/>
                            <a:gd name="T22" fmla="*/ T21 w 512"/>
                            <a:gd name="T23" fmla="*/ 16786 h 16786"/>
                            <a:gd name="T24" fmla="+- 0 11890 11378"/>
                            <a:gd name="T25" fmla="*/ T24 w 512"/>
                            <a:gd name="T26" fmla="*/ 12 h 16786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</a:cxnLst>
                          <a:rect l="0" t="0" r="r" b="b"/>
                          <a:pathLst>
                            <a:path w="512" h="16786">
                              <a:moveTo>
                                <a:pt x="512" y="12"/>
                              </a:moveTo>
                              <a:lnTo>
                                <a:pt x="478" y="12"/>
                              </a:lnTo>
                              <a:lnTo>
                                <a:pt x="478" y="0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478" y="16764"/>
                              </a:lnTo>
                              <a:lnTo>
                                <a:pt x="478" y="16786"/>
                              </a:lnTo>
                              <a:lnTo>
                                <a:pt x="512" y="16786"/>
                              </a:lnTo>
                              <a:lnTo>
                                <a:pt x="512" y="12"/>
                              </a:lnTo>
                            </a:path>
                          </a:pathLst>
                        </a:custGeom>
                        <a:solidFill>
                          <a:srgbClr val="FF00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 w14:anchorId="1EE7222C">
              <v:shape id="Freeform 8" style="position:absolute;margin-left:568pt;margin-top:-88pt;width:25.6pt;height:931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12,16786" o:spid="_x0000_s1026" fillcolor="#f06" stroked="f" path="m512,12r-34,l478,,,,,16764r478,l478,16786r34,l512,1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" w14:anchorId="63EACDBD">
                <v:path arrowok="t" o:connecttype="custom" o:connectlocs="325120,8455;303530,8455;303530,0;0,0;0,11811375;303530,11811375;303530,11826875;325120,11826875;325120,8455" o:connectangles="0,0,0,0,0,0,0,0,0"/>
                <w10:wrap anchorx="page" anchory="page"/>
              </v:shape>
            </w:pict>
          </mc:Fallback>
        </mc:AlternateContent>
      </w:r>
      <w:r w:rsidRPr="00650FE8">
        <w:rPr>
          <w:rFonts w:ascii="Times New Roman" w:hAnsi="Calibri" w:cs="Calibri"/>
          <w:noProof/>
          <w:sz w:val="20"/>
          <w:lang w:val="pt-PT" w:eastAsia="pt-PT" w:bidi="pt-P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95833B" wp14:editId="440C524D">
                <wp:simplePos x="0" y="0"/>
                <wp:positionH relativeFrom="page">
                  <wp:posOffset>4869</wp:posOffset>
                </wp:positionH>
                <wp:positionV relativeFrom="page">
                  <wp:posOffset>4868</wp:posOffset>
                </wp:positionV>
                <wp:extent cx="325120" cy="11826875"/>
                <wp:effectExtent l="0" t="0" r="0" b="3175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5120" cy="11826875"/>
                        </a:xfrm>
                        <a:custGeom>
                          <a:avLst/>
                          <a:gdLst>
                            <a:gd name="T0" fmla="+- 0 11890 11378"/>
                            <a:gd name="T1" fmla="*/ T0 w 512"/>
                            <a:gd name="T2" fmla="*/ 12 h 16786"/>
                            <a:gd name="T3" fmla="+- 0 11856 11378"/>
                            <a:gd name="T4" fmla="*/ T3 w 512"/>
                            <a:gd name="T5" fmla="*/ 12 h 16786"/>
                            <a:gd name="T6" fmla="+- 0 11856 11378"/>
                            <a:gd name="T7" fmla="*/ T6 w 512"/>
                            <a:gd name="T8" fmla="*/ 0 h 16786"/>
                            <a:gd name="T9" fmla="+- 0 11378 11378"/>
                            <a:gd name="T10" fmla="*/ T9 w 512"/>
                            <a:gd name="T11" fmla="*/ 0 h 16786"/>
                            <a:gd name="T12" fmla="+- 0 11378 11378"/>
                            <a:gd name="T13" fmla="*/ T12 w 512"/>
                            <a:gd name="T14" fmla="*/ 16764 h 16786"/>
                            <a:gd name="T15" fmla="+- 0 11856 11378"/>
                            <a:gd name="T16" fmla="*/ T15 w 512"/>
                            <a:gd name="T17" fmla="*/ 16764 h 16786"/>
                            <a:gd name="T18" fmla="+- 0 11856 11378"/>
                            <a:gd name="T19" fmla="*/ T18 w 512"/>
                            <a:gd name="T20" fmla="*/ 16786 h 16786"/>
                            <a:gd name="T21" fmla="+- 0 11890 11378"/>
                            <a:gd name="T22" fmla="*/ T21 w 512"/>
                            <a:gd name="T23" fmla="*/ 16786 h 16786"/>
                            <a:gd name="T24" fmla="+- 0 11890 11378"/>
                            <a:gd name="T25" fmla="*/ T24 w 512"/>
                            <a:gd name="T26" fmla="*/ 12 h 16786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</a:cxnLst>
                          <a:rect l="0" t="0" r="r" b="b"/>
                          <a:pathLst>
                            <a:path w="512" h="16786">
                              <a:moveTo>
                                <a:pt x="512" y="12"/>
                              </a:moveTo>
                              <a:lnTo>
                                <a:pt x="478" y="12"/>
                              </a:lnTo>
                              <a:lnTo>
                                <a:pt x="478" y="0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478" y="16764"/>
                              </a:lnTo>
                              <a:lnTo>
                                <a:pt x="478" y="16786"/>
                              </a:lnTo>
                              <a:lnTo>
                                <a:pt x="512" y="16786"/>
                              </a:lnTo>
                              <a:lnTo>
                                <a:pt x="512" y="12"/>
                              </a:lnTo>
                            </a:path>
                          </a:pathLst>
                        </a:custGeom>
                        <a:solidFill>
                          <a:srgbClr val="FF00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 w14:anchorId="0C19148C">
              <v:shape id="Freeform 8" style="position:absolute;margin-left:.4pt;margin-top:.4pt;width:25.6pt;height:931.2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12,16786" o:spid="_x0000_s1026" fillcolor="#f06" stroked="f" path="m512,12r-34,l478,,,,,16764r478,l478,16786r34,l512,1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" w14:anchorId="5AEBC8C0">
                <v:path arrowok="t" o:connecttype="custom" o:connectlocs="325120,8455;303530,8455;303530,0;0,0;0,11811375;303530,11811375;303530,11826875;325120,11826875;325120,8455" o:connectangles="0,0,0,0,0,0,0,0,0"/>
                <w10:wrap anchorx="page" anchory="page"/>
              </v:shape>
            </w:pict>
          </mc:Fallback>
        </mc:AlternateContent>
      </w:r>
      <w:r w:rsidR="00D95FC7">
        <w:rPr>
          <w:rStyle w:val="SubTtulo-AutoreVersoChar"/>
          <w:b/>
        </w:rPr>
        <w:t>INTEGRANTES</w:t>
      </w:r>
    </w:p>
    <w:tbl>
      <w:tblPr>
        <w:tblW w:w="8352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9"/>
        <w:gridCol w:w="5773"/>
      </w:tblGrid>
      <w:tr w:rsidR="008E35F7" w:rsidRPr="00D95FC7" w14:paraId="78A12599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199A8A4B" w14:textId="77777777" w:rsidR="008E35F7" w:rsidRPr="008E35F7" w:rsidRDefault="008E35F7" w:rsidP="008E35F7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 w:rsidRPr="008E35F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RM</w:t>
            </w:r>
          </w:p>
          <w:p w14:paraId="355526CA" w14:textId="37607A81" w:rsidR="008E35F7" w:rsidRPr="008E35F7" w:rsidRDefault="008E35F7" w:rsidP="008E35F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 w:rsidRPr="008E35F7">
              <w:rPr>
                <w:rFonts w:cs="Arial"/>
                <w:b/>
                <w:bCs/>
                <w:sz w:val="18"/>
                <w:szCs w:val="18"/>
                <w:lang w:eastAsia="pt-BR"/>
              </w:rPr>
              <w:t>(SOMENTE NÚMEROS)</w:t>
            </w: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28A9692F" w14:textId="77777777" w:rsidR="008E35F7" w:rsidRPr="008E35F7" w:rsidRDefault="008E35F7" w:rsidP="008E35F7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 w:rsidRPr="008E35F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NOME COMPLEMENTO</w:t>
            </w:r>
          </w:p>
          <w:p w14:paraId="1EBDF65E" w14:textId="0634EC78" w:rsidR="008E35F7" w:rsidRPr="008E35F7" w:rsidRDefault="008E35F7" w:rsidP="008E35F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 w:rsidRPr="008E35F7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(SEM ABREVIAR)</w:t>
            </w:r>
          </w:p>
        </w:tc>
      </w:tr>
      <w:tr w:rsidR="008E35F7" w:rsidRPr="00D95FC7" w14:paraId="52EA65DC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681E6C1E" w14:textId="1BA08031" w:rsidR="008E35F7" w:rsidRPr="00D95FC7" w:rsidRDefault="005355DD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553715</w:t>
            </w: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7226BB3F" w14:textId="4E2459FE" w:rsidR="008E35F7" w:rsidRPr="00D95FC7" w:rsidRDefault="005355DD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Felipe Mion de Andrade</w:t>
            </w:r>
          </w:p>
        </w:tc>
      </w:tr>
      <w:tr w:rsidR="008E35F7" w:rsidRPr="00D95FC7" w14:paraId="2C4BEE18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54BC33A9" w14:textId="190A0A7A" w:rsidR="008E35F7" w:rsidRPr="00D95FC7" w:rsidRDefault="005355DD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553780</w:t>
            </w: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5316C9E3" w14:textId="64D6BF7B" w:rsidR="008E35F7" w:rsidRPr="00D95FC7" w:rsidRDefault="005355DD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Felipe Lima Bonato Testa</w:t>
            </w:r>
          </w:p>
        </w:tc>
      </w:tr>
      <w:tr w:rsidR="008E35F7" w:rsidRPr="00D95FC7" w14:paraId="0F5AB8A3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5974B965" w14:textId="4CB79BC0" w:rsidR="008E35F7" w:rsidRPr="00D95FC7" w:rsidRDefault="005355DD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552857</w:t>
            </w: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6DF94862" w14:textId="6CA5F500" w:rsidR="008E35F7" w:rsidRPr="00D95FC7" w:rsidRDefault="005355DD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Rodrigo Silva Rocha</w:t>
            </w:r>
          </w:p>
        </w:tc>
      </w:tr>
      <w:tr w:rsidR="008E35F7" w:rsidRPr="00D95FC7" w14:paraId="27692502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349A782A" w14:textId="4406D4AB" w:rsidR="008E35F7" w:rsidRPr="00D95FC7" w:rsidRDefault="00D53C48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554154</w:t>
            </w: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2500B694" w14:textId="42154574" w:rsidR="008E35F7" w:rsidRPr="00D95FC7" w:rsidRDefault="00D53C48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Samuel Guilherme Monte</w:t>
            </w:r>
          </w:p>
        </w:tc>
      </w:tr>
      <w:tr w:rsidR="008E35F7" w:rsidRPr="00D95FC7" w14:paraId="38798240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68FA8E01" w14:textId="23D94CC1" w:rsidR="008E35F7" w:rsidRPr="00D95FC7" w:rsidRDefault="00D53C48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553720</w:t>
            </w: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6F26A449" w14:textId="47F827A9" w:rsidR="008E35F7" w:rsidRPr="00D95FC7" w:rsidRDefault="00D53C48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Thiago Luiz Pereira</w:t>
            </w:r>
          </w:p>
        </w:tc>
      </w:tr>
      <w:tr w:rsidR="008E35F7" w:rsidRPr="00D95FC7" w14:paraId="4A24BF19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606ED84D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176CF5F7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</w:tr>
      <w:tr w:rsidR="008E35F7" w:rsidRPr="00D95FC7" w14:paraId="14ADDF5B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77EA0F5D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695C4AC9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</w:tr>
      <w:tr w:rsidR="008E35F7" w:rsidRPr="00D95FC7" w14:paraId="32CF3AF4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09C52E24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6C87DA51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</w:tr>
    </w:tbl>
    <w:p w14:paraId="60528C75" w14:textId="0C53FC34" w:rsidR="00D95FC7" w:rsidRPr="00987BE0" w:rsidRDefault="00D95FC7" w:rsidP="008E35F7">
      <w:pPr>
        <w:pStyle w:val="SubTtulo-AutoreVerso"/>
        <w:rPr>
          <w:rStyle w:val="SubTtulo-AutoreVersoChar"/>
          <w:b/>
        </w:rPr>
      </w:pPr>
    </w:p>
    <w:p w14:paraId="120712C3" w14:textId="673C25A4" w:rsidR="00987BE0" w:rsidRDefault="00987BE0" w:rsidP="00987BE0">
      <w:pPr>
        <w:spacing w:after="160" w:line="259" w:lineRule="auto"/>
        <w:ind w:firstLine="0"/>
        <w:jc w:val="left"/>
      </w:pPr>
      <w:r>
        <w:br w:type="page"/>
      </w:r>
    </w:p>
    <w:p w14:paraId="2223ABAB" w14:textId="77777777" w:rsidR="00A36C8B" w:rsidRDefault="00A36C8B" w:rsidP="00612484">
      <w:pPr>
        <w:pStyle w:val="Ttulo-Sumrios"/>
        <w:sectPr w:rsidR="00A36C8B" w:rsidSect="004F1D41">
          <w:headerReference w:type="default" r:id="rId12"/>
          <w:headerReference w:type="first" r:id="rId13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579330D9" w14:textId="77777777" w:rsidR="00A36C8B" w:rsidRPr="002E35AE" w:rsidRDefault="00A36C8B" w:rsidP="002E35AE">
      <w:pPr>
        <w:pStyle w:val="Comandodeprompt"/>
        <w:framePr w:wrap="around"/>
        <w:sectPr w:rsidR="00A36C8B" w:rsidRPr="002E35AE" w:rsidSect="00A36C8B">
          <w:headerReference w:type="first" r:id="rId14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44C5DFFB" w14:textId="77777777" w:rsidR="00987BE0" w:rsidRPr="004A05C4" w:rsidRDefault="00987BE0" w:rsidP="00612484">
      <w:pPr>
        <w:pStyle w:val="Ttulo-Sumrios"/>
      </w:pPr>
      <w:r w:rsidRPr="00C74581">
        <w:lastRenderedPageBreak/>
        <w:t>Sumário</w:t>
      </w:r>
    </w:p>
    <w:p w14:paraId="602AC907" w14:textId="707CC871" w:rsidR="00CD7B96" w:rsidRDefault="00987BE0">
      <w:pPr>
        <w:pStyle w:val="Sumrio1"/>
        <w:rPr>
          <w:rFonts w:asciiTheme="minorHAnsi" w:eastAsiaTheme="minorEastAsia" w:hAnsiTheme="minorHAnsi" w:cstheme="minorBidi"/>
          <w:caps w:val="0"/>
          <w:sz w:val="22"/>
          <w:lang w:eastAsia="pt-BR"/>
        </w:rPr>
      </w:pPr>
      <w:r w:rsidRPr="00DD4AD9">
        <w:rPr>
          <w:rFonts w:cs="Arial"/>
          <w:caps w:val="0"/>
        </w:rPr>
        <w:fldChar w:fldCharType="begin"/>
      </w:r>
      <w:r w:rsidRPr="00DD4AD9">
        <w:rPr>
          <w:rFonts w:cs="Arial"/>
          <w:caps w:val="0"/>
        </w:rPr>
        <w:instrText xml:space="preserve"> TOC \o "1-3" \h \z \u </w:instrText>
      </w:r>
      <w:r w:rsidRPr="00DD4AD9">
        <w:rPr>
          <w:rFonts w:cs="Arial"/>
          <w:caps w:val="0"/>
        </w:rPr>
        <w:fldChar w:fldCharType="separate"/>
      </w:r>
      <w:hyperlink w:anchor="_Toc71710953" w:history="1">
        <w:r w:rsidR="00CD7B96" w:rsidRPr="002A4150">
          <w:rPr>
            <w:rStyle w:val="Hyperlink"/>
            <w:rFonts w:cs="Arial"/>
          </w:rPr>
          <w:t>1 – Descrição do Projeto e Regras de Negócio</w:t>
        </w:r>
        <w:r w:rsidR="00CD7B96">
          <w:rPr>
            <w:webHidden/>
          </w:rPr>
          <w:tab/>
        </w:r>
        <w:r w:rsidR="00CD7B96">
          <w:rPr>
            <w:webHidden/>
          </w:rPr>
          <w:fldChar w:fldCharType="begin"/>
        </w:r>
        <w:r w:rsidR="00CD7B96">
          <w:rPr>
            <w:webHidden/>
          </w:rPr>
          <w:instrText xml:space="preserve"> PAGEREF _Toc71710953 \h </w:instrText>
        </w:r>
        <w:r w:rsidR="00CD7B96">
          <w:rPr>
            <w:webHidden/>
          </w:rPr>
        </w:r>
        <w:r w:rsidR="00CD7B96">
          <w:rPr>
            <w:webHidden/>
          </w:rPr>
          <w:fldChar w:fldCharType="separate"/>
        </w:r>
        <w:r w:rsidR="00CD7B96">
          <w:rPr>
            <w:webHidden/>
          </w:rPr>
          <w:t>5</w:t>
        </w:r>
        <w:r w:rsidR="00CD7B96">
          <w:rPr>
            <w:webHidden/>
          </w:rPr>
          <w:fldChar w:fldCharType="end"/>
        </w:r>
      </w:hyperlink>
    </w:p>
    <w:p w14:paraId="646F0501" w14:textId="443482CE" w:rsidR="00CD7B96" w:rsidRDefault="00CD7B96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71710954" w:history="1">
        <w:r w:rsidRPr="002A4150">
          <w:rPr>
            <w:rStyle w:val="Hyperlink"/>
            <w:noProof/>
          </w:rPr>
          <w:t>2 – Dicionário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_Toc71710954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1FF40C" w14:textId="6D03BC27" w:rsidR="00CD7B96" w:rsidRDefault="00CD7B96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71710955" w:history="1">
        <w:r w:rsidRPr="002A4150">
          <w:rPr>
            <w:rStyle w:val="Hyperlink"/>
            <w:noProof/>
          </w:rPr>
          <w:t>3 – Projeto Lógico do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_Toc71710955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8A834D" w14:textId="6EE22D6C" w:rsidR="00987BE0" w:rsidRPr="004A05C4" w:rsidRDefault="00987BE0" w:rsidP="008E35F7">
      <w:pPr>
        <w:tabs>
          <w:tab w:val="left" w:leader="dot" w:pos="8789"/>
        </w:tabs>
        <w:spacing w:after="0" w:line="240" w:lineRule="auto"/>
        <w:ind w:hanging="142"/>
        <w:rPr>
          <w:rFonts w:cs="Arial"/>
        </w:rPr>
      </w:pPr>
      <w:r w:rsidRPr="00DD4AD9">
        <w:rPr>
          <w:rFonts w:cs="Arial"/>
        </w:rPr>
        <w:fldChar w:fldCharType="end"/>
      </w:r>
    </w:p>
    <w:p w14:paraId="1CD45224" w14:textId="3024690B" w:rsidR="00B92022" w:rsidRPr="00384DEE" w:rsidRDefault="00D95FC7" w:rsidP="00DD4AD9">
      <w:pPr>
        <w:pStyle w:val="Ttulo1"/>
        <w:rPr>
          <w:rFonts w:cs="Arial"/>
          <w:caps/>
          <w:color w:val="0D0D0D" w:themeColor="text1" w:themeTint="F2"/>
        </w:rPr>
      </w:pPr>
      <w:bookmarkStart w:id="1" w:name="_Toc71710953"/>
      <w:r w:rsidRPr="004A05C4">
        <w:rPr>
          <w:rFonts w:cs="Arial"/>
          <w:color w:val="000000" w:themeColor="text1"/>
        </w:rPr>
        <w:lastRenderedPageBreak/>
        <w:t>1</w:t>
      </w:r>
      <w:r w:rsidR="00D71306" w:rsidRPr="004A05C4">
        <w:rPr>
          <w:rFonts w:cs="Arial"/>
          <w:color w:val="000000" w:themeColor="text1"/>
        </w:rPr>
        <w:t xml:space="preserve"> </w:t>
      </w:r>
      <w:r w:rsidR="00D71306" w:rsidRPr="00384DEE">
        <w:rPr>
          <w:rFonts w:cs="Arial"/>
          <w:color w:val="0D0D0D" w:themeColor="text1" w:themeTint="F2"/>
        </w:rPr>
        <w:t xml:space="preserve">– </w:t>
      </w:r>
      <w:r w:rsidR="004A05C4" w:rsidRPr="00384DEE">
        <w:rPr>
          <w:rFonts w:cs="Arial"/>
          <w:color w:val="0D0D0D" w:themeColor="text1" w:themeTint="F2"/>
        </w:rPr>
        <w:t>Descrição do Projeto e Regras de Negócio</w:t>
      </w:r>
      <w:bookmarkEnd w:id="1"/>
    </w:p>
    <w:p w14:paraId="4B4260CE" w14:textId="77777777" w:rsidR="00612484" w:rsidRPr="00612484" w:rsidRDefault="00612484" w:rsidP="00612484">
      <w:pPr>
        <w:pStyle w:val="Ttulo-Sumrios"/>
        <w:rPr>
          <w:color w:val="FF0000"/>
        </w:rPr>
      </w:pPr>
      <w:bookmarkStart w:id="2" w:name="_Toc71710954"/>
      <w:r>
        <w:tab/>
      </w:r>
      <w:r w:rsidRPr="00612484">
        <w:rPr>
          <w:color w:val="FF0000"/>
        </w:rPr>
        <w:t xml:space="preserve">A ideia é criar um aplicativo semelhante ao marketplace do Facebook, onde os produtos da Natura seriam vendidos. O aplicativo seria focado na criação de conexões entre revendedores e clientes, permitindo que os revendedores alcancem novos consumidores e clientes encontrem consultoras próximas. </w:t>
      </w:r>
    </w:p>
    <w:p w14:paraId="177AB5F7" w14:textId="77777777" w:rsidR="00612484" w:rsidRPr="00612484" w:rsidRDefault="00612484" w:rsidP="00612484">
      <w:pPr>
        <w:pStyle w:val="Ttulo-Sumrios"/>
        <w:rPr>
          <w:color w:val="FF0000"/>
        </w:rPr>
      </w:pPr>
      <w:r w:rsidRPr="00612484">
        <w:rPr>
          <w:color w:val="FF0000"/>
        </w:rPr>
        <w:tab/>
        <w:t xml:space="preserve">O principal objetivo dessa solução é aumentar o número de revendedores ativos da Natura, ampliando o alcance e a base de clientes. O aplicativo facilitaria tanto o contato direto entre revendedores e clientes quanto a gestão de vendas e promoções, promovendo um ambiente dinâmico e de crescimento contínuo. </w:t>
      </w:r>
    </w:p>
    <w:p w14:paraId="740BFBB0" w14:textId="77777777" w:rsidR="00612484" w:rsidRPr="00612484" w:rsidRDefault="00612484" w:rsidP="00612484">
      <w:pPr>
        <w:pStyle w:val="Ttulo-Sumrios"/>
        <w:rPr>
          <w:color w:val="FF0000"/>
        </w:rPr>
      </w:pPr>
      <w:r w:rsidRPr="00612484">
        <w:rPr>
          <w:color w:val="FF0000"/>
        </w:rPr>
        <w:tab/>
        <w:t xml:space="preserve">Essa abordagem visa não apenas ampliar o número de revendedores, mas também garantir que eles se mantenham engajados, o que resultaria em uma experiência mais personalizada para os consumidores e em um aumento nas vendas. </w:t>
      </w:r>
    </w:p>
    <w:p w14:paraId="470E803F" w14:textId="57176F2C" w:rsidR="00612484" w:rsidRPr="00612484" w:rsidRDefault="00612484" w:rsidP="00612484">
      <w:pPr>
        <w:pStyle w:val="Ttulo-Sumrios"/>
        <w:rPr>
          <w:color w:val="FF0000"/>
        </w:rPr>
      </w:pPr>
      <w:r w:rsidRPr="00612484">
        <w:rPr>
          <w:color w:val="FF0000"/>
        </w:rPr>
        <w:t>Utilizaríamos ferramentas com: Integração de Geolocalização, Sistema de Recompensas e Gamificação, Experiência Personalizada para o Cliente, Comunidade e Treinamentos .</w:t>
      </w:r>
    </w:p>
    <w:p w14:paraId="27722BEF" w14:textId="07E5418A" w:rsidR="00384DEE" w:rsidRPr="00612484" w:rsidRDefault="00D71306" w:rsidP="00612484">
      <w:pPr>
        <w:pStyle w:val="Ttulo-Sumrios"/>
      </w:pPr>
      <w:r>
        <w:lastRenderedPageBreak/>
        <w:t>2</w:t>
      </w:r>
      <w:r w:rsidRPr="00D95FC7">
        <w:t xml:space="preserve"> </w:t>
      </w:r>
      <w:r>
        <w:t>–</w:t>
      </w:r>
      <w:r w:rsidRPr="00D95FC7">
        <w:t xml:space="preserve"> </w:t>
      </w:r>
      <w:r>
        <w:t>D</w:t>
      </w:r>
      <w:r w:rsidR="004A05C4">
        <w:t>icionário de Dados</w:t>
      </w:r>
      <w:bookmarkStart w:id="3" w:name="_Hlk56715961"/>
      <w:bookmarkEnd w:id="2"/>
    </w:p>
    <w:tbl>
      <w:tblPr>
        <w:tblW w:w="137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12"/>
        <w:gridCol w:w="2265"/>
        <w:gridCol w:w="2329"/>
        <w:gridCol w:w="2169"/>
        <w:gridCol w:w="3260"/>
      </w:tblGrid>
      <w:tr w:rsidR="0027353F" w14:paraId="58620860" w14:textId="77777777" w:rsidTr="008E35F7">
        <w:trPr>
          <w:trHeight w:val="285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3B7FBA6" w14:textId="77777777" w:rsidR="0027353F" w:rsidRDefault="0027353F" w:rsidP="0027353F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Tabela</w:t>
            </w:r>
          </w:p>
        </w:tc>
        <w:tc>
          <w:tcPr>
            <w:tcW w:w="1002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3DF80F" w14:textId="20A672F7" w:rsidR="0027353F" w:rsidRDefault="00612484" w:rsidP="008E35F7">
            <w:pPr>
              <w:spacing w:after="0" w:line="240" w:lineRule="auto"/>
              <w:ind w:firstLine="32"/>
              <w:jc w:val="left"/>
              <w:rPr>
                <w:rFonts w:ascii="Courier New" w:eastAsia="Times New Roman" w:hAnsi="Courier New" w:cs="Courier New"/>
                <w:color w:val="000000" w:themeColor="text1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lang w:eastAsia="pt-BR"/>
              </w:rPr>
              <w:t>CONSULTORES</w:t>
            </w:r>
          </w:p>
        </w:tc>
      </w:tr>
      <w:tr w:rsidR="0027353F" w14:paraId="55D4F355" w14:textId="77777777" w:rsidTr="008E35F7">
        <w:trPr>
          <w:trHeight w:val="299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3E83C2B" w14:textId="77777777" w:rsidR="0027353F" w:rsidRDefault="0027353F" w:rsidP="0027353F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023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F5909AC" w14:textId="6E674DAC" w:rsidR="0027353F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 w:themeColor="text1"/>
                <w:lang w:eastAsia="pt-BR"/>
              </w:rPr>
              <w:t>Tabela d</w:t>
            </w:r>
            <w:r w:rsidR="00BA6138">
              <w:rPr>
                <w:rFonts w:eastAsia="Times New Roman" w:cs="Arial"/>
                <w:color w:val="000000" w:themeColor="text1"/>
                <w:lang w:eastAsia="pt-BR"/>
              </w:rPr>
              <w:t>os Consultores</w:t>
            </w:r>
            <w:r>
              <w:rPr>
                <w:rFonts w:eastAsia="Times New Roman" w:cs="Arial"/>
                <w:color w:val="000000" w:themeColor="text1"/>
                <w:lang w:eastAsia="pt-BR"/>
              </w:rPr>
              <w:t>. Relaciona-se com a tabela</w:t>
            </w:r>
            <w:r w:rsidR="00BA6138">
              <w:rPr>
                <w:rFonts w:eastAsia="Times New Roman" w:cs="Arial"/>
                <w:color w:val="000000" w:themeColor="text1"/>
                <w:lang w:eastAsia="pt-BR"/>
              </w:rPr>
              <w:t xml:space="preserve"> PEDIDOS</w:t>
            </w:r>
          </w:p>
        </w:tc>
      </w:tr>
      <w:tr w:rsidR="0027353F" w14:paraId="38383A3C" w14:textId="77777777" w:rsidTr="008E35F7">
        <w:trPr>
          <w:trHeight w:val="242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587FAA3" w14:textId="77777777" w:rsidR="0027353F" w:rsidRDefault="0027353F" w:rsidP="0027353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Coluna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CA73B99" w14:textId="77777777" w:rsidR="0027353F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Tipo de Dados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6A62424" w14:textId="77777777" w:rsidR="0027353F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21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EC53E76" w14:textId="77777777" w:rsidR="0027353F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Constraint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bottom"/>
            <w:hideMark/>
          </w:tcPr>
          <w:p w14:paraId="7FFA1658" w14:textId="77777777" w:rsidR="0027353F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27353F" w14:paraId="43BC2369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01EEAD5" w14:textId="6512A7A3" w:rsidR="0027353F" w:rsidRPr="00384DEE" w:rsidRDefault="00612484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cod_consultor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D23E1D2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9AF31C" w14:textId="3A9DCE8D" w:rsidR="0027353F" w:rsidRPr="00384DEE" w:rsidRDefault="00612484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6D2707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PK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17F17AD" w14:textId="0E8B6926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 xml:space="preserve">Identificador único </w:t>
            </w:r>
            <w:r w:rsidR="00BA6138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do consultor</w:t>
            </w:r>
          </w:p>
        </w:tc>
      </w:tr>
      <w:tr w:rsidR="0027353F" w14:paraId="73E455B9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3A74BA3" w14:textId="4FD54229" w:rsidR="0027353F" w:rsidRPr="00384DEE" w:rsidRDefault="00BA6138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primeiro_</w:t>
            </w:r>
            <w:r w:rsidR="0027353F"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nome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40D738B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31698B3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ECF8DF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21467F0" w14:textId="37631811" w:rsidR="0027353F" w:rsidRPr="00384DEE" w:rsidRDefault="00BA6138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 xml:space="preserve">Primeiro </w:t>
            </w:r>
            <w:r w:rsidR="0027353F"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 xml:space="preserve">nome </w:t>
            </w: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do consultor</w:t>
            </w:r>
          </w:p>
        </w:tc>
      </w:tr>
      <w:tr w:rsidR="0027353F" w14:paraId="22AD1D6D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B99DDC" w14:textId="7BDA619F" w:rsidR="0027353F" w:rsidRPr="00384DEE" w:rsidRDefault="00BA6138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sobrenome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E9B9F2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18F3529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DF71AE0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BCEAC19" w14:textId="07EF20BA" w:rsidR="0027353F" w:rsidRPr="00384DEE" w:rsidRDefault="00BA6138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Sobrenome do consultor</w:t>
            </w:r>
          </w:p>
        </w:tc>
      </w:tr>
      <w:tr w:rsidR="0027353F" w14:paraId="543F0639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4EB4C3" w14:textId="4675C58D" w:rsidR="0027353F" w:rsidRPr="00384DEE" w:rsidRDefault="00BA6138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endereco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47998B2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7E3C82A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100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82FBD9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404B921" w14:textId="4F29199C" w:rsidR="0027353F" w:rsidRPr="00384DEE" w:rsidRDefault="00BA6138" w:rsidP="008E35F7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Endereço do consultor</w:t>
            </w:r>
          </w:p>
        </w:tc>
      </w:tr>
      <w:tr w:rsidR="0027353F" w14:paraId="12A06813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0DE8D61" w14:textId="2F0E632F" w:rsidR="0027353F" w:rsidRPr="00384DEE" w:rsidRDefault="00BA6138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telefone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4E27F74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0406E57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2D5DA59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263A88" w14:textId="73368DD5" w:rsidR="0027353F" w:rsidRPr="00384DEE" w:rsidRDefault="00BA6138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Telefone do consultor</w:t>
            </w:r>
          </w:p>
        </w:tc>
      </w:tr>
      <w:tr w:rsidR="0027353F" w14:paraId="039FB6FA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EC56444" w14:textId="2C5155DA" w:rsidR="0027353F" w:rsidRPr="00384DEE" w:rsidRDefault="0027353F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5A4437E" w14:textId="4A6F565F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9BE1ADA" w14:textId="226CFE95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3D19147B" w14:textId="2ADE04DB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33931F" w14:textId="7BC40AC4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</w:p>
        </w:tc>
      </w:tr>
      <w:tr w:rsidR="0027353F" w14:paraId="3931E986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13B3677" w14:textId="75C25E73" w:rsidR="0027353F" w:rsidRPr="00384DEE" w:rsidRDefault="0027353F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77A53C0F" w14:textId="347B358E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8FDFA92" w14:textId="3DCE756A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28274E6" w14:textId="7B9C7F59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1CB8ECB" w14:textId="47574FC8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</w:p>
        </w:tc>
      </w:tr>
      <w:tr w:rsidR="0027353F" w14:paraId="2AA9CA8E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AD8831C" w14:textId="3BCF9614" w:rsidR="0027353F" w:rsidRPr="00384DEE" w:rsidRDefault="0027353F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F2AA34F" w14:textId="44BA5805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1C7FB3E" w14:textId="0CEB94DB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7FFE68F0" w14:textId="09DD6154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E0CC336" w14:textId="3CAE6820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</w:p>
        </w:tc>
      </w:tr>
      <w:tr w:rsidR="0027353F" w14:paraId="2054B000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ECC7E8E" w14:textId="033E9905" w:rsidR="0027353F" w:rsidRPr="00384DEE" w:rsidRDefault="0027353F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61FE6AE" w14:textId="487673A0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0E15390" w14:textId="5B14CFD8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3F4F978D" w14:textId="68E95954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B75C6B3" w14:textId="25BD4413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</w:p>
        </w:tc>
      </w:tr>
      <w:tr w:rsidR="0027353F" w14:paraId="4C827677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BF0A3EC" w14:textId="470F008A" w:rsidR="0027353F" w:rsidRPr="00384DEE" w:rsidRDefault="0027353F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9CD9038" w14:textId="5046CC0D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E227502" w14:textId="474C2C28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7AEF9E32" w14:textId="5886D2A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94E783" w14:textId="13810AC5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</w:p>
        </w:tc>
      </w:tr>
    </w:tbl>
    <w:p w14:paraId="1A2787BE" w14:textId="77777777" w:rsidR="0027353F" w:rsidRDefault="0027353F" w:rsidP="00BA6138">
      <w:pPr>
        <w:ind w:firstLine="0"/>
        <w:rPr>
          <w:rFonts w:cs="Arial"/>
          <w:sz w:val="28"/>
          <w:szCs w:val="28"/>
        </w:rPr>
      </w:pPr>
    </w:p>
    <w:tbl>
      <w:tblPr>
        <w:tblW w:w="137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12"/>
        <w:gridCol w:w="2265"/>
        <w:gridCol w:w="2329"/>
        <w:gridCol w:w="2169"/>
        <w:gridCol w:w="3260"/>
      </w:tblGrid>
      <w:tr w:rsidR="00BA6138" w14:paraId="692FC25D" w14:textId="77777777" w:rsidTr="00D95DEB">
        <w:trPr>
          <w:trHeight w:val="285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bookmarkEnd w:id="3"/>
          <w:p w14:paraId="21C6DD26" w14:textId="77777777" w:rsidR="00BA6138" w:rsidRDefault="00BA6138" w:rsidP="00D95DEB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Tabela</w:t>
            </w:r>
          </w:p>
        </w:tc>
        <w:tc>
          <w:tcPr>
            <w:tcW w:w="1002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51EC9C7" w14:textId="051C5D10" w:rsidR="00BA6138" w:rsidRDefault="00BA6138" w:rsidP="00D95DEB">
            <w:pPr>
              <w:spacing w:after="0" w:line="240" w:lineRule="auto"/>
              <w:ind w:firstLine="32"/>
              <w:jc w:val="left"/>
              <w:rPr>
                <w:rFonts w:ascii="Courier New" w:eastAsia="Times New Roman" w:hAnsi="Courier New" w:cs="Courier New"/>
                <w:color w:val="000000" w:themeColor="text1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lang w:eastAsia="pt-BR"/>
              </w:rPr>
              <w:t>Clientes</w:t>
            </w:r>
          </w:p>
        </w:tc>
      </w:tr>
      <w:tr w:rsidR="00BA6138" w14:paraId="34144FE7" w14:textId="77777777" w:rsidTr="00D95DEB">
        <w:trPr>
          <w:trHeight w:val="299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8405947" w14:textId="77777777" w:rsidR="00BA6138" w:rsidRDefault="00BA6138" w:rsidP="00D95DEB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023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7ADDD6D" w14:textId="531D1056" w:rsidR="00BA6138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 w:themeColor="text1"/>
                <w:lang w:eastAsia="pt-BR"/>
              </w:rPr>
              <w:t>Tabela dos CLIENTES. Relaciona-se com a tabela PEDIDOS</w:t>
            </w:r>
          </w:p>
        </w:tc>
      </w:tr>
      <w:tr w:rsidR="00BA6138" w14:paraId="1B03B7A0" w14:textId="77777777" w:rsidTr="00D95DEB">
        <w:trPr>
          <w:trHeight w:val="242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A4A1854" w14:textId="77777777" w:rsidR="00BA6138" w:rsidRDefault="00BA6138" w:rsidP="00D95DEB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Coluna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79405F6" w14:textId="77777777" w:rsidR="00BA6138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Tipo de Dados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4B59817" w14:textId="77777777" w:rsidR="00BA6138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21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5988F83" w14:textId="77777777" w:rsidR="00BA6138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Constraint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bottom"/>
            <w:hideMark/>
          </w:tcPr>
          <w:p w14:paraId="68C6504E" w14:textId="77777777" w:rsidR="00BA6138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BA6138" w14:paraId="2B4C037D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A82F31" w14:textId="43E1145F" w:rsidR="00BA6138" w:rsidRPr="00384DEE" w:rsidRDefault="00BA6138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cod_cliente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27623C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CF08650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25DA831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PK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E0A46D4" w14:textId="6C95544F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 xml:space="preserve">Identificador único </w:t>
            </w: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do cliente</w:t>
            </w:r>
          </w:p>
        </w:tc>
      </w:tr>
      <w:tr w:rsidR="00BA6138" w14:paraId="4B628ECA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E2EAF66" w14:textId="77777777" w:rsidR="00BA6138" w:rsidRPr="00384DEE" w:rsidRDefault="00BA6138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primeiro_</w:t>
            </w: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nome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0B9F7F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8F26A88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EDC15E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A201215" w14:textId="23317A92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 xml:space="preserve">Primeiro </w:t>
            </w: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 xml:space="preserve">nome </w:t>
            </w: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do cliente</w:t>
            </w:r>
          </w:p>
        </w:tc>
      </w:tr>
      <w:tr w:rsidR="00BA6138" w14:paraId="463D3FEE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0CA916" w14:textId="77777777" w:rsidR="00BA6138" w:rsidRPr="00384DEE" w:rsidRDefault="00BA6138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sobrenome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BF7254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91E958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B18CDD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075E776" w14:textId="3EF91166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Sobrenome do cliente</w:t>
            </w:r>
          </w:p>
        </w:tc>
      </w:tr>
      <w:tr w:rsidR="00BA6138" w14:paraId="0BFD71A7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6CA71CB" w14:textId="77777777" w:rsidR="00BA6138" w:rsidRPr="00384DEE" w:rsidRDefault="00BA6138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endereco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7C4002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B0363D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100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F1D8DC2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BD4563F" w14:textId="7A1053F5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Endereço do cliente</w:t>
            </w:r>
          </w:p>
        </w:tc>
      </w:tr>
      <w:tr w:rsidR="00BA6138" w14:paraId="025752D7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4FDC114" w14:textId="77777777" w:rsidR="00BA6138" w:rsidRPr="00384DEE" w:rsidRDefault="00BA6138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telefone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5E4D296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66FB8C9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710A6E6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4DFA204" w14:textId="3DDD8E68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Telefone do cliente</w:t>
            </w:r>
          </w:p>
        </w:tc>
      </w:tr>
      <w:tr w:rsidR="00BA6138" w14:paraId="49A13E53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B11BE58" w14:textId="77777777" w:rsidR="00BA6138" w:rsidRPr="00384DEE" w:rsidRDefault="00BA6138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2C037AD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3249C13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E844F87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EBEAF2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</w:p>
        </w:tc>
      </w:tr>
      <w:tr w:rsidR="00BA6138" w14:paraId="3AB3311D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9E0CC05" w14:textId="77777777" w:rsidR="00BA6138" w:rsidRPr="00384DEE" w:rsidRDefault="00BA6138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FFFBBCD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0D4751A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19D20D1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00B882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</w:p>
        </w:tc>
      </w:tr>
      <w:tr w:rsidR="00BA6138" w14:paraId="44B29B07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76FEFDE" w14:textId="77777777" w:rsidR="00BA6138" w:rsidRPr="00384DEE" w:rsidRDefault="00BA6138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C51D251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9FE4FE2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C4B5EA7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7B0670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</w:p>
        </w:tc>
      </w:tr>
      <w:tr w:rsidR="00BA6138" w14:paraId="2E22D752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2F2390F" w14:textId="77777777" w:rsidR="00BA6138" w:rsidRPr="00384DEE" w:rsidRDefault="00BA6138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7183B2F0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4748DC2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66F2CF5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1C98E8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</w:p>
        </w:tc>
      </w:tr>
      <w:tr w:rsidR="00BA6138" w14:paraId="1E9A23E5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9AB32DE" w14:textId="77777777" w:rsidR="00BA6138" w:rsidRPr="00384DEE" w:rsidRDefault="00BA6138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7CB2C78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875A574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74590CE8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7512236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</w:p>
        </w:tc>
      </w:tr>
      <w:tr w:rsidR="00BA6138" w14:paraId="1B30251F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A5FDD76" w14:textId="77777777" w:rsidR="00BA6138" w:rsidRPr="00384DEE" w:rsidRDefault="00BA6138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ABFC677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A2DB1D3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60BC964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D39BDB9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</w:p>
        </w:tc>
      </w:tr>
    </w:tbl>
    <w:p w14:paraId="50C32B28" w14:textId="18697C00" w:rsidR="00D71306" w:rsidRDefault="00D71306" w:rsidP="00BA6138">
      <w:pPr>
        <w:pStyle w:val="Corpodetexto"/>
        <w:ind w:firstLine="0"/>
        <w:rPr>
          <w:rFonts w:eastAsia="Times New Roman"/>
          <w:szCs w:val="28"/>
        </w:rPr>
      </w:pPr>
    </w:p>
    <w:tbl>
      <w:tblPr>
        <w:tblW w:w="137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12"/>
        <w:gridCol w:w="2265"/>
        <w:gridCol w:w="2329"/>
        <w:gridCol w:w="2169"/>
        <w:gridCol w:w="3260"/>
      </w:tblGrid>
      <w:tr w:rsidR="00BA6138" w14:paraId="3BF0B4A4" w14:textId="77777777" w:rsidTr="00D95DEB">
        <w:trPr>
          <w:trHeight w:val="285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417780C" w14:textId="77777777" w:rsidR="00BA6138" w:rsidRDefault="00BA6138" w:rsidP="00D95DEB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Tabela</w:t>
            </w:r>
          </w:p>
        </w:tc>
        <w:tc>
          <w:tcPr>
            <w:tcW w:w="1002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3653009" w14:textId="0D54A0AF" w:rsidR="00BA6138" w:rsidRDefault="00BA6138" w:rsidP="00D95DEB">
            <w:pPr>
              <w:spacing w:after="0" w:line="240" w:lineRule="auto"/>
              <w:ind w:firstLine="32"/>
              <w:jc w:val="left"/>
              <w:rPr>
                <w:rFonts w:ascii="Courier New" w:eastAsia="Times New Roman" w:hAnsi="Courier New" w:cs="Courier New"/>
                <w:color w:val="000000" w:themeColor="text1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lang w:eastAsia="pt-BR"/>
              </w:rPr>
              <w:t>PEDIDOS</w:t>
            </w:r>
          </w:p>
        </w:tc>
      </w:tr>
      <w:tr w:rsidR="00BA6138" w14:paraId="45239A98" w14:textId="77777777" w:rsidTr="00D95DEB">
        <w:trPr>
          <w:trHeight w:val="299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C4EDC95" w14:textId="77777777" w:rsidR="00BA6138" w:rsidRDefault="00BA6138" w:rsidP="00D95DEB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023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8711447" w14:textId="1D5648C9" w:rsidR="00BA6138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 w:themeColor="text1"/>
                <w:lang w:eastAsia="pt-BR"/>
              </w:rPr>
              <w:t>Tabela d</w:t>
            </w:r>
            <w:r w:rsidR="004E7810">
              <w:rPr>
                <w:rFonts w:eastAsia="Times New Roman" w:cs="Arial"/>
                <w:color w:val="000000" w:themeColor="text1"/>
                <w:lang w:eastAsia="pt-BR"/>
              </w:rPr>
              <w:t>os PEDIDOS</w:t>
            </w:r>
            <w:r>
              <w:rPr>
                <w:rFonts w:eastAsia="Times New Roman" w:cs="Arial"/>
                <w:color w:val="000000" w:themeColor="text1"/>
                <w:lang w:eastAsia="pt-BR"/>
              </w:rPr>
              <w:t xml:space="preserve">. Relaciona-se com a tabela </w:t>
            </w:r>
            <w:r w:rsidR="007852CF">
              <w:rPr>
                <w:rFonts w:eastAsia="Times New Roman" w:cs="Arial"/>
                <w:color w:val="000000" w:themeColor="text1"/>
                <w:lang w:eastAsia="pt-BR"/>
              </w:rPr>
              <w:t>ITENS_PEDIDOS</w:t>
            </w:r>
          </w:p>
        </w:tc>
      </w:tr>
      <w:tr w:rsidR="00BA6138" w14:paraId="6C047D06" w14:textId="77777777" w:rsidTr="00D95DEB">
        <w:trPr>
          <w:trHeight w:val="242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1EE98E8" w14:textId="77777777" w:rsidR="00BA6138" w:rsidRDefault="00BA6138" w:rsidP="00D95DEB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Coluna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96CAE09" w14:textId="77777777" w:rsidR="00BA6138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Tipo de Dados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95D5A21" w14:textId="77777777" w:rsidR="00BA6138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21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D5759B7" w14:textId="77777777" w:rsidR="00BA6138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Constraint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bottom"/>
            <w:hideMark/>
          </w:tcPr>
          <w:p w14:paraId="0B197E07" w14:textId="77777777" w:rsidR="00BA6138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BA6138" w14:paraId="1BB9C760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3D4F03" w14:textId="3A499A49" w:rsidR="00BA6138" w:rsidRPr="00384DEE" w:rsidRDefault="00BA6138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cod_</w:t>
            </w:r>
            <w:r w:rsidR="004E7810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pedido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20CD511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156E91D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E39B249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PK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6796F91" w14:textId="76510E36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 xml:space="preserve">Identificador único </w:t>
            </w: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 xml:space="preserve">do </w:t>
            </w:r>
            <w:r w:rsidR="004E7810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pedido</w:t>
            </w:r>
          </w:p>
        </w:tc>
      </w:tr>
      <w:tr w:rsidR="00BA6138" w14:paraId="22E3E1E0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225C1B" w14:textId="7AF0BBCA" w:rsidR="00BA6138" w:rsidRPr="00384DEE" w:rsidRDefault="004E7810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forma_pagamento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E34546B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977A32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37842B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AD61B59" w14:textId="5887D07E" w:rsidR="00BA6138" w:rsidRPr="00384DEE" w:rsidRDefault="00FA2402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Forma de pagamento do pedido</w:t>
            </w:r>
          </w:p>
        </w:tc>
      </w:tr>
      <w:tr w:rsidR="00BA6138" w14:paraId="78953726" w14:textId="77777777" w:rsidTr="004E7810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B5D1F3A" w14:textId="569D4607" w:rsidR="00BA6138" w:rsidRPr="00384DEE" w:rsidRDefault="004E7810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cod_consultor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E83A72B" w14:textId="657B3F3B" w:rsidR="00BA6138" w:rsidRPr="00384DEE" w:rsidRDefault="004E7810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7BB1182D" w14:textId="4435982B" w:rsidR="00BA6138" w:rsidRPr="00384DEE" w:rsidRDefault="004E7810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3F96457" w14:textId="56E52826" w:rsidR="00BA6138" w:rsidRPr="00384DEE" w:rsidRDefault="004E7810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FK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8B5053" w14:textId="2EE72E4F" w:rsidR="00BA6138" w:rsidRPr="00384DEE" w:rsidRDefault="004E7810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Identificador único do consultor</w:t>
            </w:r>
          </w:p>
        </w:tc>
      </w:tr>
      <w:tr w:rsidR="00BA6138" w14:paraId="6A6FE177" w14:textId="77777777" w:rsidTr="004E7810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F719316" w14:textId="1E72024B" w:rsidR="00BA6138" w:rsidRPr="00384DEE" w:rsidRDefault="004E7810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cod_cliente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3246439" w14:textId="3DEC5D40" w:rsidR="00BA6138" w:rsidRPr="004E7810" w:rsidRDefault="004E7810" w:rsidP="00D95DEB">
            <w:pPr>
              <w:spacing w:after="0" w:line="240" w:lineRule="auto"/>
              <w:ind w:firstLine="173"/>
              <w:jc w:val="left"/>
              <w:rPr>
                <w:rFonts w:ascii="Courier New" w:hAnsi="Courier New" w:cs="Courier New"/>
                <w:color w:val="FF0000"/>
                <w:sz w:val="20"/>
                <w:szCs w:val="20"/>
              </w:rPr>
            </w:pPr>
            <w:r w:rsidRPr="004E7810">
              <w:rPr>
                <w:rFonts w:ascii="Courier New" w:hAnsi="Courier New" w:cs="Courier New"/>
                <w:color w:val="FF0000"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76259F24" w14:textId="301C00CF" w:rsidR="00BA6138" w:rsidRPr="004E7810" w:rsidRDefault="004E7810" w:rsidP="00D95DEB">
            <w:pPr>
              <w:spacing w:after="0" w:line="240" w:lineRule="auto"/>
              <w:ind w:firstLine="173"/>
              <w:jc w:val="left"/>
              <w:rPr>
                <w:rFonts w:ascii="Courier New" w:hAnsi="Courier New" w:cs="Courier New"/>
                <w:color w:val="FF0000"/>
                <w:sz w:val="20"/>
                <w:szCs w:val="20"/>
              </w:rPr>
            </w:pPr>
            <w:r w:rsidRPr="004E7810">
              <w:rPr>
                <w:rFonts w:ascii="Courier New" w:hAnsi="Courier New" w:cs="Courier New"/>
                <w:color w:val="FF0000"/>
                <w:sz w:val="20"/>
                <w:szCs w:val="20"/>
              </w:rPr>
              <w:t>5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C573060" w14:textId="6EEEF5FC" w:rsidR="00BA6138" w:rsidRPr="00384DEE" w:rsidRDefault="004E7810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FK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E795EF" w14:textId="1EFC7A0A" w:rsidR="00BA6138" w:rsidRPr="004E7810" w:rsidRDefault="004E7810" w:rsidP="00D95DEB">
            <w:pPr>
              <w:spacing w:after="0" w:line="240" w:lineRule="auto"/>
              <w:ind w:firstLine="173"/>
              <w:jc w:val="left"/>
              <w:rPr>
                <w:color w:val="FF0000"/>
                <w:sz w:val="20"/>
                <w:szCs w:val="20"/>
              </w:rPr>
            </w:pPr>
            <w:r w:rsidRPr="004E7810">
              <w:rPr>
                <w:color w:val="FF0000"/>
                <w:sz w:val="20"/>
                <w:szCs w:val="20"/>
              </w:rPr>
              <w:t>Identificador único do cliente</w:t>
            </w:r>
          </w:p>
        </w:tc>
      </w:tr>
      <w:tr w:rsidR="00BA6138" w14:paraId="162078CC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12984CB" w14:textId="5393CBAD" w:rsidR="00BA6138" w:rsidRPr="00384DEE" w:rsidRDefault="00BA6138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0D85589" w14:textId="517D6B8C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65630ED" w14:textId="73E273B2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39FCADD" w14:textId="324749AE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366729" w14:textId="2CE6EE0E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</w:p>
        </w:tc>
      </w:tr>
      <w:tr w:rsidR="00BA6138" w14:paraId="13759B0F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76C6E8F9" w14:textId="77777777" w:rsidR="00BA6138" w:rsidRPr="00384DEE" w:rsidRDefault="00BA6138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7E48182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449252E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5241E18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A34406" w14:textId="77777777" w:rsidR="00BA6138" w:rsidRPr="00384DEE" w:rsidRDefault="00BA6138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</w:p>
        </w:tc>
      </w:tr>
    </w:tbl>
    <w:p w14:paraId="4036DF0B" w14:textId="77777777" w:rsidR="00BA6138" w:rsidRDefault="00BA6138" w:rsidP="00BA6138">
      <w:pPr>
        <w:pStyle w:val="Corpodetexto"/>
        <w:ind w:firstLine="0"/>
        <w:rPr>
          <w:rFonts w:eastAsia="Times New Roman"/>
          <w:szCs w:val="28"/>
        </w:rPr>
      </w:pPr>
    </w:p>
    <w:tbl>
      <w:tblPr>
        <w:tblW w:w="137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12"/>
        <w:gridCol w:w="2265"/>
        <w:gridCol w:w="2329"/>
        <w:gridCol w:w="2169"/>
        <w:gridCol w:w="3260"/>
      </w:tblGrid>
      <w:tr w:rsidR="004E7810" w14:paraId="58DDB075" w14:textId="77777777" w:rsidTr="00D95DEB">
        <w:trPr>
          <w:trHeight w:val="285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6788597" w14:textId="77777777" w:rsidR="004E7810" w:rsidRDefault="004E7810" w:rsidP="00D95DEB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Tabela</w:t>
            </w:r>
          </w:p>
        </w:tc>
        <w:tc>
          <w:tcPr>
            <w:tcW w:w="1002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8A9E5B1" w14:textId="78452F3A" w:rsidR="004E7810" w:rsidRDefault="007852CF" w:rsidP="00D95DEB">
            <w:pPr>
              <w:spacing w:after="0" w:line="240" w:lineRule="auto"/>
              <w:ind w:firstLine="32"/>
              <w:jc w:val="left"/>
              <w:rPr>
                <w:rFonts w:ascii="Courier New" w:eastAsia="Times New Roman" w:hAnsi="Courier New" w:cs="Courier New"/>
                <w:color w:val="000000" w:themeColor="text1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lang w:eastAsia="pt-BR"/>
              </w:rPr>
              <w:t>ITENS</w:t>
            </w:r>
            <w:r w:rsidR="004E7810">
              <w:rPr>
                <w:rFonts w:ascii="Courier New" w:eastAsia="Times New Roman" w:hAnsi="Courier New" w:cs="Courier New"/>
                <w:color w:val="000000" w:themeColor="text1"/>
                <w:lang w:eastAsia="pt-BR"/>
              </w:rPr>
              <w:t>_P</w:t>
            </w:r>
            <w:r>
              <w:rPr>
                <w:rFonts w:ascii="Courier New" w:eastAsia="Times New Roman" w:hAnsi="Courier New" w:cs="Courier New"/>
                <w:color w:val="000000" w:themeColor="text1"/>
                <w:lang w:eastAsia="pt-BR"/>
              </w:rPr>
              <w:t>EDIDOS</w:t>
            </w:r>
          </w:p>
        </w:tc>
      </w:tr>
      <w:tr w:rsidR="004E7810" w14:paraId="5F2C260F" w14:textId="77777777" w:rsidTr="00D95DEB">
        <w:trPr>
          <w:trHeight w:val="299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BC76DB1" w14:textId="77777777" w:rsidR="004E7810" w:rsidRDefault="004E7810" w:rsidP="00D95DEB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023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CC7FC70" w14:textId="5755A207" w:rsidR="004E7810" w:rsidRDefault="004E7810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 w:themeColor="text1"/>
                <w:lang w:eastAsia="pt-BR"/>
              </w:rPr>
              <w:t xml:space="preserve">Tabela </w:t>
            </w:r>
            <w:r w:rsidR="00BB0105">
              <w:rPr>
                <w:rFonts w:eastAsia="Times New Roman" w:cs="Arial"/>
                <w:color w:val="000000" w:themeColor="text1"/>
                <w:lang w:eastAsia="pt-BR"/>
              </w:rPr>
              <w:t xml:space="preserve">dos </w:t>
            </w:r>
            <w:r w:rsidR="00672EA8">
              <w:rPr>
                <w:rFonts w:eastAsia="Times New Roman" w:cs="Arial"/>
                <w:color w:val="000000" w:themeColor="text1"/>
                <w:lang w:eastAsia="pt-BR"/>
              </w:rPr>
              <w:t>ITENS_PEDIDOS</w:t>
            </w:r>
            <w:r>
              <w:rPr>
                <w:rFonts w:eastAsia="Times New Roman" w:cs="Arial"/>
                <w:color w:val="000000" w:themeColor="text1"/>
                <w:lang w:eastAsia="pt-BR"/>
              </w:rPr>
              <w:t xml:space="preserve">. Relaciona-se com a tabela </w:t>
            </w:r>
            <w:r w:rsidR="00BB0105">
              <w:rPr>
                <w:rFonts w:eastAsia="Times New Roman" w:cs="Arial"/>
                <w:color w:val="000000" w:themeColor="text1"/>
                <w:lang w:eastAsia="pt-BR"/>
              </w:rPr>
              <w:t>PEDIDOS e PRODUTOS</w:t>
            </w:r>
          </w:p>
        </w:tc>
      </w:tr>
      <w:tr w:rsidR="004E7810" w14:paraId="48F131B7" w14:textId="77777777" w:rsidTr="00D95DEB">
        <w:trPr>
          <w:trHeight w:val="242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BBCF154" w14:textId="77777777" w:rsidR="004E7810" w:rsidRDefault="004E7810" w:rsidP="00D95DEB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Coluna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A830239" w14:textId="77777777" w:rsidR="004E7810" w:rsidRDefault="004E7810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Tipo de Dados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EF93552" w14:textId="77777777" w:rsidR="004E7810" w:rsidRDefault="004E7810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21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97F8B37" w14:textId="77777777" w:rsidR="004E7810" w:rsidRDefault="004E7810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Constraint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bottom"/>
            <w:hideMark/>
          </w:tcPr>
          <w:p w14:paraId="5D0CA3B5" w14:textId="77777777" w:rsidR="004E7810" w:rsidRDefault="004E7810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4E7810" w14:paraId="580B8968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0D26F3" w14:textId="00EA2C08" w:rsidR="004E7810" w:rsidRPr="00384DEE" w:rsidRDefault="004E7810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cod_</w:t>
            </w:r>
            <w:r w:rsidR="00BB010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pedido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B9C2093" w14:textId="77777777" w:rsidR="004E7810" w:rsidRPr="00384DEE" w:rsidRDefault="004E7810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9AA19D" w14:textId="77777777" w:rsidR="004E7810" w:rsidRPr="00384DEE" w:rsidRDefault="004E7810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36C154" w14:textId="0B27DBD3" w:rsidR="004E7810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F</w:t>
            </w:r>
            <w:r w:rsidR="004E7810"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1A37D51" w14:textId="5BD65C2C" w:rsidR="004E7810" w:rsidRPr="00384DEE" w:rsidRDefault="004E7810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 xml:space="preserve">Identificador único </w:t>
            </w: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 xml:space="preserve">do </w:t>
            </w:r>
            <w:r w:rsidR="00BB0105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pedido</w:t>
            </w:r>
          </w:p>
        </w:tc>
      </w:tr>
      <w:tr w:rsidR="004E7810" w14:paraId="565F4D53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DA333B8" w14:textId="33C26B0A" w:rsidR="004E7810" w:rsidRPr="00384DEE" w:rsidRDefault="00BB0105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cod_produto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9040AFD" w14:textId="0C791CD9" w:rsidR="004E7810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264A06" w14:textId="1D54734C" w:rsidR="004E7810" w:rsidRPr="00384DEE" w:rsidRDefault="004E7810" w:rsidP="00D95DEB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F2B847" w14:textId="4D9E3DFE" w:rsidR="004E7810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FK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8942515" w14:textId="5537994A" w:rsidR="004E7810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Identificador único do produto</w:t>
            </w:r>
          </w:p>
        </w:tc>
      </w:tr>
      <w:tr w:rsidR="004E7810" w14:paraId="37DA7B9A" w14:textId="77777777" w:rsidTr="00BB0105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12659EC" w14:textId="573F9D33" w:rsidR="004E7810" w:rsidRPr="00384DEE" w:rsidRDefault="004E7810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754745F" w14:textId="6E694316" w:rsidR="004E7810" w:rsidRPr="00384DEE" w:rsidRDefault="004E7810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E013ED8" w14:textId="4B4D4552" w:rsidR="004E7810" w:rsidRPr="00384DEE" w:rsidRDefault="004E7810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70D4D89B" w14:textId="1E0545A3" w:rsidR="004E7810" w:rsidRPr="00384DEE" w:rsidRDefault="004E7810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86A0FB" w14:textId="5100929C" w:rsidR="004E7810" w:rsidRPr="00384DEE" w:rsidRDefault="004E7810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</w:p>
        </w:tc>
      </w:tr>
      <w:tr w:rsidR="004E7810" w14:paraId="0153EF4E" w14:textId="77777777" w:rsidTr="00BB0105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3C4822F" w14:textId="63C6B126" w:rsidR="004E7810" w:rsidRPr="00384DEE" w:rsidRDefault="004E7810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34C32A9A" w14:textId="163AAB34" w:rsidR="004E7810" w:rsidRPr="00384DEE" w:rsidRDefault="004E7810" w:rsidP="00D95DEB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3E463481" w14:textId="028DD540" w:rsidR="004E7810" w:rsidRPr="00384DEE" w:rsidRDefault="004E7810" w:rsidP="00D95DEB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6591B8C" w14:textId="189761C1" w:rsidR="004E7810" w:rsidRPr="00384DEE" w:rsidRDefault="004E7810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8285CD" w14:textId="3E7E9142" w:rsidR="004E7810" w:rsidRPr="00384DEE" w:rsidRDefault="004E7810" w:rsidP="00D95DEB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</w:p>
        </w:tc>
      </w:tr>
    </w:tbl>
    <w:p w14:paraId="27C5486F" w14:textId="77777777" w:rsidR="004E7810" w:rsidRDefault="004E7810" w:rsidP="00BA6138">
      <w:pPr>
        <w:pStyle w:val="Corpodetexto"/>
        <w:ind w:firstLine="0"/>
        <w:rPr>
          <w:rFonts w:eastAsia="Times New Roman"/>
          <w:szCs w:val="28"/>
        </w:rPr>
      </w:pPr>
    </w:p>
    <w:tbl>
      <w:tblPr>
        <w:tblW w:w="137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12"/>
        <w:gridCol w:w="2265"/>
        <w:gridCol w:w="2329"/>
        <w:gridCol w:w="2169"/>
        <w:gridCol w:w="3260"/>
      </w:tblGrid>
      <w:tr w:rsidR="00BB0105" w14:paraId="3FA5B279" w14:textId="77777777" w:rsidTr="00D95DEB">
        <w:trPr>
          <w:trHeight w:val="285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5724CF9" w14:textId="77777777" w:rsidR="00BB0105" w:rsidRDefault="00BB0105" w:rsidP="00D95DEB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Tabela</w:t>
            </w:r>
          </w:p>
        </w:tc>
        <w:tc>
          <w:tcPr>
            <w:tcW w:w="1002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CFFE29F" w14:textId="6243ECB7" w:rsidR="00BB0105" w:rsidRDefault="00BB0105" w:rsidP="00D95DEB">
            <w:pPr>
              <w:spacing w:after="0" w:line="240" w:lineRule="auto"/>
              <w:ind w:firstLine="32"/>
              <w:jc w:val="left"/>
              <w:rPr>
                <w:rFonts w:ascii="Courier New" w:eastAsia="Times New Roman" w:hAnsi="Courier New" w:cs="Courier New"/>
                <w:color w:val="000000" w:themeColor="text1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lang w:eastAsia="pt-BR"/>
              </w:rPr>
              <w:t>PRODUTOS</w:t>
            </w:r>
          </w:p>
        </w:tc>
      </w:tr>
      <w:tr w:rsidR="00BB0105" w14:paraId="3238186E" w14:textId="77777777" w:rsidTr="00D95DEB">
        <w:trPr>
          <w:trHeight w:val="299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2BC9516" w14:textId="77777777" w:rsidR="00BB0105" w:rsidRDefault="00BB0105" w:rsidP="00D95DEB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023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7B0519F" w14:textId="692224D4" w:rsidR="00BB0105" w:rsidRDefault="00BB0105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 w:themeColor="text1"/>
                <w:lang w:eastAsia="pt-BR"/>
              </w:rPr>
              <w:t xml:space="preserve">Tabela dos PRODUTOS. Relaciona-se com a tabela </w:t>
            </w:r>
            <w:r w:rsidR="007852CF">
              <w:rPr>
                <w:rFonts w:eastAsia="Times New Roman" w:cs="Arial"/>
                <w:color w:val="000000" w:themeColor="text1"/>
                <w:lang w:eastAsia="pt-BR"/>
              </w:rPr>
              <w:t>ITENS_PEDIDOS</w:t>
            </w:r>
          </w:p>
        </w:tc>
      </w:tr>
      <w:tr w:rsidR="00BB0105" w14:paraId="4198BC8D" w14:textId="77777777" w:rsidTr="00D95DEB">
        <w:trPr>
          <w:trHeight w:val="242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D0DFB5E" w14:textId="77777777" w:rsidR="00BB0105" w:rsidRDefault="00BB0105" w:rsidP="00D95DEB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Coluna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C7122F6" w14:textId="77777777" w:rsidR="00BB0105" w:rsidRDefault="00BB0105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Tipo de Dados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B56FABA" w14:textId="77777777" w:rsidR="00BB0105" w:rsidRDefault="00BB0105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21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2DD96BA" w14:textId="77777777" w:rsidR="00BB0105" w:rsidRDefault="00BB0105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Constraint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bottom"/>
            <w:hideMark/>
          </w:tcPr>
          <w:p w14:paraId="09EC1971" w14:textId="77777777" w:rsidR="00BB0105" w:rsidRDefault="00BB0105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BB0105" w14:paraId="538511ED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86360C" w14:textId="4FC31A04" w:rsidR="00BB0105" w:rsidRPr="00384DEE" w:rsidRDefault="00BB0105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cod_produto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D423D5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6F6212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3120F27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PK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6DC1100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 xml:space="preserve">Identificador único </w:t>
            </w: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do pedido</w:t>
            </w:r>
          </w:p>
        </w:tc>
      </w:tr>
      <w:tr w:rsidR="00BB0105" w14:paraId="73117A19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30DA4A3" w14:textId="05264B58" w:rsidR="00BB0105" w:rsidRPr="00384DEE" w:rsidRDefault="00BB0105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nome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D71DE81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71B3D0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0BE7D7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8C9DC33" w14:textId="56EA3CE5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 xml:space="preserve">nome </w:t>
            </w: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do produto</w:t>
            </w:r>
          </w:p>
        </w:tc>
      </w:tr>
      <w:tr w:rsidR="00BB0105" w14:paraId="1F0F744B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0860EBE" w14:textId="213DEACC" w:rsidR="00BB0105" w:rsidRPr="00384DEE" w:rsidRDefault="00BB0105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preco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31F033AA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6FAD3C7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3F9B6886" w14:textId="7392F5E5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805BC23" w14:textId="6A7D6A93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Preço do produto</w:t>
            </w:r>
          </w:p>
        </w:tc>
      </w:tr>
      <w:tr w:rsidR="00BB0105" w14:paraId="12D2DA8D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EED121A" w14:textId="0C437C25" w:rsidR="00BB0105" w:rsidRPr="00384DEE" w:rsidRDefault="00BB0105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tipo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7DC3367" w14:textId="40445F3E" w:rsidR="00BB0105" w:rsidRPr="004E7810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hAnsi="Courier New" w:cs="Courier New"/>
                <w:color w:val="FF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35ACECF5" w14:textId="1A06B407" w:rsidR="00BB0105" w:rsidRPr="004E7810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hAnsi="Courier New" w:cs="Courier New"/>
                <w:color w:val="FF0000"/>
                <w:sz w:val="20"/>
                <w:szCs w:val="20"/>
              </w:rPr>
            </w:pPr>
            <w:r w:rsidRPr="004E7810">
              <w:rPr>
                <w:rFonts w:ascii="Courier New" w:hAnsi="Courier New" w:cs="Courier New"/>
                <w:color w:val="FF0000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60B341E" w14:textId="3F6789FC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6DB36D2" w14:textId="574DAC1F" w:rsidR="00BB0105" w:rsidRPr="004E7810" w:rsidRDefault="00BB0105" w:rsidP="00D95DEB">
            <w:pPr>
              <w:spacing w:after="0" w:line="240" w:lineRule="auto"/>
              <w:ind w:firstLine="173"/>
              <w:jc w:val="lef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Tipo do produto</w:t>
            </w:r>
          </w:p>
        </w:tc>
      </w:tr>
      <w:tr w:rsidR="00BB0105" w14:paraId="7B541EFB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3E1718E8" w14:textId="766E1F34" w:rsidR="00BB0105" w:rsidRPr="00384DEE" w:rsidRDefault="00BB0105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descricao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7235347" w14:textId="21D6A0B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13E79D9" w14:textId="5B166649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100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4D5565F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5F3A80" w14:textId="075BBE05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Descrição breve sobre o produto</w:t>
            </w:r>
          </w:p>
        </w:tc>
      </w:tr>
      <w:tr w:rsidR="00BB0105" w14:paraId="5EA9D451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5358542" w14:textId="77777777" w:rsidR="00BB0105" w:rsidRPr="00384DEE" w:rsidRDefault="00BB0105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1461B67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99623E0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FEAF99A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766FBF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</w:p>
        </w:tc>
      </w:tr>
      <w:tr w:rsidR="00BB0105" w14:paraId="0FA4D03B" w14:textId="77777777" w:rsidTr="00D95DEB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78DBBF44" w14:textId="77777777" w:rsidR="00BB0105" w:rsidRPr="00384DEE" w:rsidRDefault="00BB0105" w:rsidP="00D95DEB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1459E3F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6D4AB2F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7B7EAD0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B80501" w14:textId="77777777" w:rsidR="00BB0105" w:rsidRPr="00384DEE" w:rsidRDefault="00BB0105" w:rsidP="00D95DEB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</w:p>
        </w:tc>
      </w:tr>
    </w:tbl>
    <w:p w14:paraId="3326E029" w14:textId="77777777" w:rsidR="00BB0105" w:rsidRDefault="00BB0105" w:rsidP="00BA6138">
      <w:pPr>
        <w:pStyle w:val="Corpodetexto"/>
        <w:ind w:firstLine="0"/>
        <w:rPr>
          <w:rFonts w:eastAsia="Times New Roman"/>
          <w:szCs w:val="28"/>
        </w:rPr>
      </w:pPr>
    </w:p>
    <w:p w14:paraId="7AA9E52C" w14:textId="7B97CE8C" w:rsidR="00384DEE" w:rsidRDefault="00D71306" w:rsidP="00DE1E04">
      <w:pPr>
        <w:pStyle w:val="Ttulo2"/>
      </w:pPr>
      <w:bookmarkStart w:id="4" w:name="_Toc71710955"/>
      <w:r>
        <w:lastRenderedPageBreak/>
        <w:t>3</w:t>
      </w:r>
      <w:r w:rsidR="00101E62">
        <w:t xml:space="preserve"> </w:t>
      </w:r>
      <w:r>
        <w:t>–</w:t>
      </w:r>
      <w:r w:rsidR="000906E4" w:rsidRPr="004F1D41">
        <w:t xml:space="preserve"> </w:t>
      </w:r>
      <w:r>
        <w:t>Projeto Lógico do Banco de Dados</w:t>
      </w:r>
      <w:bookmarkEnd w:id="4"/>
    </w:p>
    <w:p w14:paraId="4A4E5CAE" w14:textId="77777777" w:rsidR="00C74581" w:rsidRDefault="00C74581" w:rsidP="00CD7B96">
      <w:pPr>
        <w:pStyle w:val="PargrafodaLista"/>
        <w:jc w:val="center"/>
      </w:pPr>
    </w:p>
    <w:p w14:paraId="7C1C2A77" w14:textId="64DB36AF" w:rsidR="007852CF" w:rsidRPr="00C74581" w:rsidRDefault="007852CF" w:rsidP="00CD7B96">
      <w:pPr>
        <w:pStyle w:val="PargrafodaLista"/>
        <w:jc w:val="center"/>
        <w:sectPr w:rsidR="007852CF" w:rsidRPr="00C74581" w:rsidSect="00890ACF">
          <w:headerReference w:type="default" r:id="rId15"/>
          <w:headerReference w:type="first" r:id="rId16"/>
          <w:pgSz w:w="16838" w:h="11906" w:orient="landscape" w:code="9"/>
          <w:pgMar w:top="1701" w:right="1118" w:bottom="1134" w:left="1708" w:header="709" w:footer="709" w:gutter="0"/>
          <w:cols w:space="708"/>
          <w:titlePg/>
          <w:docGrid w:linePitch="360"/>
        </w:sectPr>
      </w:pPr>
      <w:r w:rsidRPr="007852CF">
        <w:drawing>
          <wp:inline distT="0" distB="0" distL="0" distR="0" wp14:anchorId="48CDBC94" wp14:editId="1D7BBC81">
            <wp:extent cx="8897620" cy="4116070"/>
            <wp:effectExtent l="0" t="0" r="0" b="0"/>
            <wp:docPr id="550221507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21507" name="Imagem 1" descr="Diagrama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762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E65D" w14:textId="7248CAF0" w:rsidR="006C4326" w:rsidRPr="00DE1E04" w:rsidRDefault="00DE1E04" w:rsidP="00DE1E04">
      <w:pPr>
        <w:pStyle w:val="Ttulo2"/>
      </w:pPr>
      <w:r w:rsidRPr="00DE1E04">
        <w:lastRenderedPageBreak/>
        <w:t>A única diferença do projeto da sprint 1 para esse projeto foi o relacionamento entre pedidos e produtos.</w:t>
      </w:r>
    </w:p>
    <w:sectPr w:rsidR="006C4326" w:rsidRPr="00DE1E04" w:rsidSect="006C4326">
      <w:headerReference w:type="first" r:id="rId18"/>
      <w:pgSz w:w="11906" w:h="16838" w:code="9"/>
      <w:pgMar w:top="1707" w:right="1701" w:bottom="111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ECCE84" w14:textId="77777777" w:rsidR="00E57A88" w:rsidRDefault="00E57A88" w:rsidP="00987BE0">
      <w:pPr>
        <w:spacing w:after="0" w:line="240" w:lineRule="auto"/>
      </w:pPr>
      <w:r>
        <w:separator/>
      </w:r>
    </w:p>
  </w:endnote>
  <w:endnote w:type="continuationSeparator" w:id="0">
    <w:p w14:paraId="72890222" w14:textId="77777777" w:rsidR="00E57A88" w:rsidRDefault="00E57A88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D19974" w14:textId="77777777" w:rsidR="00E57A88" w:rsidRDefault="00E57A88" w:rsidP="00987BE0">
      <w:pPr>
        <w:spacing w:after="0" w:line="240" w:lineRule="auto"/>
      </w:pPr>
      <w:r>
        <w:separator/>
      </w:r>
    </w:p>
  </w:footnote>
  <w:footnote w:type="continuationSeparator" w:id="0">
    <w:p w14:paraId="533FE3D7" w14:textId="77777777" w:rsidR="00E57A88" w:rsidRDefault="00E57A88" w:rsidP="0098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C5022C" w14:textId="36CC1D62" w:rsidR="00B92022" w:rsidRDefault="00B92022" w:rsidP="00D563AE">
    <w:pPr>
      <w:pStyle w:val="Cabealho"/>
      <w:tabs>
        <w:tab w:val="clear" w:pos="8504"/>
        <w:tab w:val="right" w:pos="9072"/>
      </w:tabs>
      <w:ind w:firstLine="0"/>
    </w:pPr>
  </w:p>
  <w:p w14:paraId="32F129CD" w14:textId="14CF73C7" w:rsidR="00B92022" w:rsidRDefault="00B92022">
    <w:pPr>
      <w:pStyle w:val="Cabealho"/>
    </w:pPr>
    <w:r>
      <w:tab/>
    </w:r>
    <w:r>
      <w:tab/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187B07" w14:textId="7E3234D5" w:rsidR="00B92022" w:rsidRDefault="00B92022" w:rsidP="004F1D41">
    <w:pPr>
      <w:pStyle w:val="Cabealho"/>
      <w:tabs>
        <w:tab w:val="clear" w:pos="8504"/>
        <w:tab w:val="left" w:pos="7371"/>
        <w:tab w:val="left" w:pos="7513"/>
        <w:tab w:val="left" w:pos="8505"/>
      </w:tabs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99CF6D" w14:textId="36724E62" w:rsidR="00B92022" w:rsidRDefault="00B92022" w:rsidP="00B92022">
    <w:pPr>
      <w:pStyle w:val="Cabealho"/>
      <w:tabs>
        <w:tab w:val="clear" w:pos="8504"/>
        <w:tab w:val="right" w:pos="9072"/>
      </w:tabs>
      <w:ind w:firstLine="0"/>
    </w:pPr>
  </w:p>
  <w:p w14:paraId="72077048" w14:textId="46B7527A" w:rsidR="00B92022" w:rsidRDefault="00B92022" w:rsidP="000906E4">
    <w:pPr>
      <w:pStyle w:val="Cabealho"/>
      <w:tabs>
        <w:tab w:val="clear" w:pos="8504"/>
        <w:tab w:val="left" w:pos="7371"/>
        <w:tab w:val="left" w:pos="7513"/>
        <w:tab w:val="left" w:pos="850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215A83" w14:textId="142BEF68" w:rsidR="00B92022" w:rsidRDefault="00B92022" w:rsidP="00D563AE">
    <w:pPr>
      <w:pStyle w:val="Cabealho"/>
      <w:tabs>
        <w:tab w:val="clear" w:pos="8504"/>
        <w:tab w:val="right" w:pos="9072"/>
      </w:tabs>
      <w:ind w:firstLine="0"/>
    </w:pPr>
    <w:r>
      <w:rPr>
        <w:noProof/>
      </w:rPr>
      <w:drawing>
        <wp:anchor distT="0" distB="0" distL="114300" distR="114300" simplePos="0" relativeHeight="251685888" behindDoc="0" locked="0" layoutInCell="1" allowOverlap="1" wp14:anchorId="5601E6D5" wp14:editId="22016F8B">
          <wp:simplePos x="0" y="0"/>
          <wp:positionH relativeFrom="column">
            <wp:posOffset>114088</wp:posOffset>
          </wp:positionH>
          <wp:positionV relativeFrom="paragraph">
            <wp:posOffset>179281</wp:posOffset>
          </wp:positionV>
          <wp:extent cx="583541" cy="161925"/>
          <wp:effectExtent l="0" t="0" r="7620" b="0"/>
          <wp:wrapNone/>
          <wp:docPr id="17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541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>
      <w:tab/>
    </w:r>
    <w:r>
      <w:tab/>
    </w:r>
    <w:r w:rsidR="006C4326">
      <w:tab/>
    </w:r>
    <w:r w:rsidR="1A176BA7"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1A176BA7">
      <w:t>10</w:t>
    </w:r>
    <w:r>
      <w:fldChar w:fldCharType="end"/>
    </w:r>
    <w:r w:rsidR="1A176BA7">
      <w:t xml:space="preserve"> de </w:t>
    </w:r>
    <w:fldSimple w:instr=" NUMPAGES   \* MERGEFORMAT ">
      <w:r w:rsidR="1A176BA7">
        <w:t>15</w:t>
      </w:r>
    </w:fldSimple>
    <w:r w:rsidR="1A176BA7">
      <w:t xml:space="preserve"> </w:t>
    </w:r>
  </w:p>
  <w:p w14:paraId="7F9A1AC5" w14:textId="77777777" w:rsidR="00B92022" w:rsidRDefault="00B92022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02DA61" w14:textId="77777777" w:rsidR="00B92022" w:rsidRDefault="00B92022" w:rsidP="000906E4">
    <w:pPr>
      <w:pStyle w:val="Cabealho"/>
      <w:tabs>
        <w:tab w:val="clear" w:pos="8504"/>
        <w:tab w:val="left" w:pos="7371"/>
        <w:tab w:val="left" w:pos="7513"/>
        <w:tab w:val="left" w:pos="8505"/>
      </w:tabs>
    </w:pPr>
    <w:r>
      <w:rPr>
        <w:noProof/>
      </w:rPr>
      <w:drawing>
        <wp:anchor distT="0" distB="0" distL="114300" distR="114300" simplePos="0" relativeHeight="251673600" behindDoc="0" locked="0" layoutInCell="1" allowOverlap="1" wp14:anchorId="54EDA2EC" wp14:editId="749E34CE">
          <wp:simplePos x="0" y="0"/>
          <wp:positionH relativeFrom="column">
            <wp:posOffset>313266</wp:posOffset>
          </wp:positionH>
          <wp:positionV relativeFrom="paragraph">
            <wp:posOffset>174795</wp:posOffset>
          </wp:positionV>
          <wp:extent cx="583541" cy="161925"/>
          <wp:effectExtent l="0" t="0" r="7620" b="0"/>
          <wp:wrapNone/>
          <wp:docPr id="1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541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>
      <w:tab/>
    </w:r>
    <w:r>
      <w:tab/>
    </w:r>
  </w:p>
  <w:p w14:paraId="77DC3D1E" w14:textId="535CDFF4" w:rsidR="00B92022" w:rsidRDefault="00B92022" w:rsidP="000906E4">
    <w:pPr>
      <w:pStyle w:val="Cabealho"/>
      <w:tabs>
        <w:tab w:val="clear" w:pos="8504"/>
        <w:tab w:val="left" w:pos="7371"/>
        <w:tab w:val="left" w:pos="7513"/>
        <w:tab w:val="left" w:pos="8505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11</w:t>
    </w:r>
    <w:r>
      <w:fldChar w:fldCharType="end"/>
    </w:r>
    <w:r>
      <w:t xml:space="preserve"> de </w:t>
    </w:r>
    <w:fldSimple w:instr=" NUMPAGES   \* MERGEFORMAT ">
      <w:r>
        <w:t>15</w:t>
      </w:r>
    </w:fldSimple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F3ACE9" w14:textId="64B6FC9C" w:rsidR="00B92022" w:rsidRDefault="00B92022" w:rsidP="000906E4">
    <w:pPr>
      <w:pStyle w:val="Cabealho"/>
      <w:tabs>
        <w:tab w:val="clear" w:pos="8504"/>
        <w:tab w:val="left" w:pos="7371"/>
        <w:tab w:val="left" w:pos="7513"/>
        <w:tab w:val="left" w:pos="8505"/>
      </w:tabs>
    </w:pPr>
    <w:r>
      <w:rPr>
        <w:noProof/>
      </w:rPr>
      <w:drawing>
        <wp:anchor distT="0" distB="0" distL="114300" distR="114300" simplePos="0" relativeHeight="251663360" behindDoc="0" locked="0" layoutInCell="1" allowOverlap="1" wp14:anchorId="733D519A" wp14:editId="12707922">
          <wp:simplePos x="0" y="0"/>
          <wp:positionH relativeFrom="column">
            <wp:posOffset>59690</wp:posOffset>
          </wp:positionH>
          <wp:positionV relativeFrom="paragraph">
            <wp:posOffset>100965</wp:posOffset>
          </wp:positionV>
          <wp:extent cx="583541" cy="161925"/>
          <wp:effectExtent l="0" t="0" r="7620" b="0"/>
          <wp:wrapNone/>
          <wp:docPr id="1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541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="1A176BA7"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1A176BA7">
      <w:t>13</w:t>
    </w:r>
    <w:r>
      <w:fldChar w:fldCharType="end"/>
    </w:r>
    <w:r w:rsidR="1A176BA7">
      <w:t xml:space="preserve"> de </w:t>
    </w:r>
    <w:fldSimple w:instr=" NUMPAGES   \* MERGEFORMAT ">
      <w:r w:rsidR="1A176BA7">
        <w:t>15</w:t>
      </w:r>
    </w:fldSimple>
    <w:r w:rsidR="1A176BA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1E5F06"/>
    <w:multiLevelType w:val="hybridMultilevel"/>
    <w:tmpl w:val="4C9446C2"/>
    <w:lvl w:ilvl="0" w:tplc="5FCA356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265E2"/>
    <w:multiLevelType w:val="hybridMultilevel"/>
    <w:tmpl w:val="6C265002"/>
    <w:lvl w:ilvl="0" w:tplc="738065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02760"/>
    <w:multiLevelType w:val="hybridMultilevel"/>
    <w:tmpl w:val="FA1C8AEC"/>
    <w:lvl w:ilvl="0" w:tplc="DC400C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6" w15:restartNumberingAfterBreak="0">
    <w:nsid w:val="42586A4A"/>
    <w:multiLevelType w:val="hybridMultilevel"/>
    <w:tmpl w:val="5CA21018"/>
    <w:lvl w:ilvl="0" w:tplc="AC1A06FA">
      <w:start w:val="1"/>
      <w:numFmt w:val="upperLetter"/>
      <w:lvlText w:val="%1)"/>
      <w:lvlJc w:val="left"/>
      <w:pPr>
        <w:ind w:left="720" w:hanging="360"/>
      </w:pPr>
      <w:rPr>
        <w:rFonts w:ascii="Courier New" w:eastAsia="Times New Roman" w:hAnsi="Courier New" w:cs="Consolas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num w:numId="1" w16cid:durableId="1536625786">
    <w:abstractNumId w:val="0"/>
  </w:num>
  <w:num w:numId="2" w16cid:durableId="903371763">
    <w:abstractNumId w:val="1"/>
  </w:num>
  <w:num w:numId="3" w16cid:durableId="679162895">
    <w:abstractNumId w:val="7"/>
  </w:num>
  <w:num w:numId="4" w16cid:durableId="18236203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3453154">
    <w:abstractNumId w:val="1"/>
  </w:num>
  <w:num w:numId="6" w16cid:durableId="454326798">
    <w:abstractNumId w:val="1"/>
  </w:num>
  <w:num w:numId="7" w16cid:durableId="2059357816">
    <w:abstractNumId w:val="1"/>
  </w:num>
  <w:num w:numId="8" w16cid:durableId="1464499674">
    <w:abstractNumId w:val="1"/>
  </w:num>
  <w:num w:numId="9" w16cid:durableId="676158832">
    <w:abstractNumId w:val="1"/>
  </w:num>
  <w:num w:numId="10" w16cid:durableId="2011640737">
    <w:abstractNumId w:val="0"/>
  </w:num>
  <w:num w:numId="11" w16cid:durableId="216212245">
    <w:abstractNumId w:val="5"/>
  </w:num>
  <w:num w:numId="12" w16cid:durableId="1360468704">
    <w:abstractNumId w:val="4"/>
  </w:num>
  <w:num w:numId="13" w16cid:durableId="1587686992">
    <w:abstractNumId w:val="6"/>
  </w:num>
  <w:num w:numId="14" w16cid:durableId="1009866596">
    <w:abstractNumId w:val="2"/>
  </w:num>
  <w:num w:numId="15" w16cid:durableId="224033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3718D"/>
    <w:rsid w:val="00050FEA"/>
    <w:rsid w:val="00072A6C"/>
    <w:rsid w:val="000906E4"/>
    <w:rsid w:val="000D2801"/>
    <w:rsid w:val="00101E62"/>
    <w:rsid w:val="001110AA"/>
    <w:rsid w:val="001509ED"/>
    <w:rsid w:val="00192E9A"/>
    <w:rsid w:val="001A18DB"/>
    <w:rsid w:val="001C0C3D"/>
    <w:rsid w:val="001C5EE2"/>
    <w:rsid w:val="001E34E6"/>
    <w:rsid w:val="0023747F"/>
    <w:rsid w:val="0027353F"/>
    <w:rsid w:val="00282A81"/>
    <w:rsid w:val="002A3C38"/>
    <w:rsid w:val="002E2864"/>
    <w:rsid w:val="002E35AE"/>
    <w:rsid w:val="00316877"/>
    <w:rsid w:val="00316B13"/>
    <w:rsid w:val="003170FA"/>
    <w:rsid w:val="00340843"/>
    <w:rsid w:val="00347CAE"/>
    <w:rsid w:val="003572C2"/>
    <w:rsid w:val="00384DEE"/>
    <w:rsid w:val="00390223"/>
    <w:rsid w:val="00396E75"/>
    <w:rsid w:val="003A1906"/>
    <w:rsid w:val="003C50DD"/>
    <w:rsid w:val="003F24B1"/>
    <w:rsid w:val="004018CB"/>
    <w:rsid w:val="00403F4A"/>
    <w:rsid w:val="00477C33"/>
    <w:rsid w:val="0048324B"/>
    <w:rsid w:val="004A05C4"/>
    <w:rsid w:val="004C39C2"/>
    <w:rsid w:val="004D7834"/>
    <w:rsid w:val="004E7810"/>
    <w:rsid w:val="004F1D41"/>
    <w:rsid w:val="004F459E"/>
    <w:rsid w:val="00500EDB"/>
    <w:rsid w:val="005074A7"/>
    <w:rsid w:val="005355DD"/>
    <w:rsid w:val="00545406"/>
    <w:rsid w:val="005522A5"/>
    <w:rsid w:val="00556B5B"/>
    <w:rsid w:val="00560364"/>
    <w:rsid w:val="00591097"/>
    <w:rsid w:val="005A79AF"/>
    <w:rsid w:val="005D7910"/>
    <w:rsid w:val="00612484"/>
    <w:rsid w:val="00630021"/>
    <w:rsid w:val="0064602B"/>
    <w:rsid w:val="00650FE8"/>
    <w:rsid w:val="00672EA8"/>
    <w:rsid w:val="006738A1"/>
    <w:rsid w:val="006C4326"/>
    <w:rsid w:val="006C4A36"/>
    <w:rsid w:val="006E34CE"/>
    <w:rsid w:val="00732060"/>
    <w:rsid w:val="007540CC"/>
    <w:rsid w:val="0076599A"/>
    <w:rsid w:val="007852CF"/>
    <w:rsid w:val="007E2C7B"/>
    <w:rsid w:val="008236DB"/>
    <w:rsid w:val="00826699"/>
    <w:rsid w:val="00882BE7"/>
    <w:rsid w:val="00890ACF"/>
    <w:rsid w:val="008C19F2"/>
    <w:rsid w:val="008E35F7"/>
    <w:rsid w:val="00902C55"/>
    <w:rsid w:val="0091487C"/>
    <w:rsid w:val="00987BE0"/>
    <w:rsid w:val="00A14423"/>
    <w:rsid w:val="00A16E62"/>
    <w:rsid w:val="00A25437"/>
    <w:rsid w:val="00A36C8B"/>
    <w:rsid w:val="00A40B22"/>
    <w:rsid w:val="00A55812"/>
    <w:rsid w:val="00A64FC6"/>
    <w:rsid w:val="00AB2BE5"/>
    <w:rsid w:val="00AD6955"/>
    <w:rsid w:val="00AF754D"/>
    <w:rsid w:val="00B010AF"/>
    <w:rsid w:val="00B118A1"/>
    <w:rsid w:val="00B13E73"/>
    <w:rsid w:val="00B31965"/>
    <w:rsid w:val="00B66B27"/>
    <w:rsid w:val="00B92022"/>
    <w:rsid w:val="00BA6138"/>
    <w:rsid w:val="00BB0105"/>
    <w:rsid w:val="00C036D1"/>
    <w:rsid w:val="00C235D2"/>
    <w:rsid w:val="00C2382B"/>
    <w:rsid w:val="00C74581"/>
    <w:rsid w:val="00C86529"/>
    <w:rsid w:val="00CC7283"/>
    <w:rsid w:val="00CD7B96"/>
    <w:rsid w:val="00D026C5"/>
    <w:rsid w:val="00D127A6"/>
    <w:rsid w:val="00D53C48"/>
    <w:rsid w:val="00D563AE"/>
    <w:rsid w:val="00D70546"/>
    <w:rsid w:val="00D71306"/>
    <w:rsid w:val="00D95FC7"/>
    <w:rsid w:val="00DA25AF"/>
    <w:rsid w:val="00DB65E4"/>
    <w:rsid w:val="00DD4AD9"/>
    <w:rsid w:val="00DE1E04"/>
    <w:rsid w:val="00E36822"/>
    <w:rsid w:val="00E44082"/>
    <w:rsid w:val="00E57A88"/>
    <w:rsid w:val="00E80A1D"/>
    <w:rsid w:val="00EA1FE1"/>
    <w:rsid w:val="00ED1183"/>
    <w:rsid w:val="00ED6A41"/>
    <w:rsid w:val="00EF23B5"/>
    <w:rsid w:val="00EF4A0C"/>
    <w:rsid w:val="00F07604"/>
    <w:rsid w:val="00F53589"/>
    <w:rsid w:val="00F64703"/>
    <w:rsid w:val="00F977BB"/>
    <w:rsid w:val="00FA2402"/>
    <w:rsid w:val="00FA626F"/>
    <w:rsid w:val="00FB651C"/>
    <w:rsid w:val="00FE5D67"/>
    <w:rsid w:val="1A176BA7"/>
    <w:rsid w:val="6386C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562FEE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Corpodetexto"/>
    <w:qFormat/>
    <w:rsid w:val="00316877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Ttulo1">
    <w:name w:val="heading 1"/>
    <w:next w:val="PargrafodaLista"/>
    <w:link w:val="Ttulo1Char"/>
    <w:autoRedefine/>
    <w:uiPriority w:val="9"/>
    <w:qFormat/>
    <w:rsid w:val="004F1D41"/>
    <w:pPr>
      <w:keepNext/>
      <w:pageBreakBefore/>
      <w:tabs>
        <w:tab w:val="left" w:pos="426"/>
      </w:tabs>
      <w:spacing w:after="480" w:line="360" w:lineRule="auto"/>
      <w:outlineLvl w:val="0"/>
    </w:pPr>
    <w:rPr>
      <w:rFonts w:ascii="Arial" w:eastAsia="Times New Roman" w:hAnsi="Arial"/>
      <w:b/>
      <w:bCs/>
      <w:sz w:val="28"/>
      <w:szCs w:val="32"/>
    </w:rPr>
  </w:style>
  <w:style w:type="paragraph" w:styleId="Ttulo2">
    <w:name w:val="heading 2"/>
    <w:next w:val="PargrafodaLista"/>
    <w:link w:val="Ttulo2Char"/>
    <w:autoRedefine/>
    <w:uiPriority w:val="9"/>
    <w:unhideWhenUsed/>
    <w:qFormat/>
    <w:rsid w:val="00DE1E04"/>
    <w:pPr>
      <w:keepNext/>
      <w:tabs>
        <w:tab w:val="left" w:pos="0"/>
      </w:tabs>
      <w:spacing w:before="480" w:after="480" w:line="360" w:lineRule="auto"/>
      <w:outlineLvl w:val="1"/>
    </w:pPr>
    <w:rPr>
      <w:rFonts w:ascii="Arial" w:eastAsia="Times New Roman" w:hAnsi="Arial"/>
      <w:color w:val="FF0000"/>
      <w:sz w:val="28"/>
      <w:szCs w:val="24"/>
    </w:rPr>
  </w:style>
  <w:style w:type="paragraph" w:styleId="Ttulo3">
    <w:name w:val="heading 3"/>
    <w:next w:val="Corpodetexto"/>
    <w:link w:val="Ttulo3Char"/>
    <w:autoRedefine/>
    <w:uiPriority w:val="9"/>
    <w:unhideWhenUsed/>
    <w:qFormat/>
    <w:rsid w:val="00A36C8B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4F1D41"/>
    <w:rPr>
      <w:rFonts w:ascii="Arial" w:eastAsia="Times New Roman" w:hAnsi="Arial"/>
      <w:b/>
      <w:bCs/>
      <w:sz w:val="28"/>
      <w:szCs w:val="32"/>
    </w:rPr>
  </w:style>
  <w:style w:type="character" w:customStyle="1" w:styleId="Ttulo2Char">
    <w:name w:val="Título 2 Char"/>
    <w:link w:val="Ttulo2"/>
    <w:uiPriority w:val="9"/>
    <w:rsid w:val="00DE1E04"/>
    <w:rPr>
      <w:rFonts w:ascii="Arial" w:eastAsia="Times New Roman" w:hAnsi="Arial"/>
      <w:color w:val="FF0000"/>
      <w:sz w:val="28"/>
      <w:szCs w:val="24"/>
    </w:rPr>
  </w:style>
  <w:style w:type="character" w:customStyle="1" w:styleId="Ttulo3Char">
    <w:name w:val="Título 3 Char"/>
    <w:link w:val="Ttulo3"/>
    <w:uiPriority w:val="9"/>
    <w:rsid w:val="00A36C8B"/>
    <w:rPr>
      <w:rFonts w:ascii="Arial" w:eastAsia="Times New Roman" w:hAnsi="Arial"/>
      <w:b/>
      <w:bCs/>
      <w:caps/>
      <w:sz w:val="24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Ttulo5Char">
    <w:name w:val="Título 5 Char"/>
    <w:link w:val="Ttulo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36C8B"/>
    <w:rPr>
      <w:rFonts w:eastAsia="Times New Roman"/>
      <w:b/>
      <w:bCs/>
    </w:rPr>
  </w:style>
  <w:style w:type="character" w:customStyle="1" w:styleId="Ttulo7Char">
    <w:name w:val="Título 7 Char"/>
    <w:link w:val="Ttulo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Ttulo8Char">
    <w:name w:val="Título 8 Char"/>
    <w:link w:val="Ttulo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Ttulo9Char">
    <w:name w:val="Título 9 Char"/>
    <w:link w:val="Ttulo9"/>
    <w:uiPriority w:val="9"/>
    <w:semiHidden/>
    <w:rsid w:val="00A36C8B"/>
    <w:rPr>
      <w:rFonts w:ascii="Calibri Light" w:eastAsia="Times New Roman" w:hAnsi="Calibri Light"/>
    </w:rPr>
  </w:style>
  <w:style w:type="character" w:styleId="Forte">
    <w:name w:val="Strong"/>
    <w:uiPriority w:val="22"/>
    <w:qFormat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A36C8B"/>
    <w:pPr>
      <w:spacing w:before="240"/>
      <w:jc w:val="center"/>
    </w:pPr>
    <w:rPr>
      <w:rFonts w:ascii="Arial" w:hAnsi="Arial"/>
      <w:sz w:val="24"/>
      <w:szCs w:val="22"/>
    </w:rPr>
  </w:style>
  <w:style w:type="paragraph" w:customStyle="1" w:styleId="TtulodaCapa">
    <w:name w:val="Título da Capa"/>
    <w:basedOn w:val="Normal"/>
    <w:link w:val="TtulodaCapaChar"/>
    <w:qFormat/>
    <w:rsid w:val="00A36C8B"/>
    <w:pPr>
      <w:spacing w:after="160"/>
      <w:jc w:val="center"/>
    </w:pPr>
    <w:rPr>
      <w:b/>
      <w:caps/>
      <w:sz w:val="40"/>
      <w:szCs w:val="20"/>
    </w:rPr>
  </w:style>
  <w:style w:type="character" w:customStyle="1" w:styleId="FiguraChar">
    <w:name w:val="Figura Char"/>
    <w:link w:val="Figura"/>
    <w:rsid w:val="00A36C8B"/>
    <w:rPr>
      <w:rFonts w:ascii="Arial" w:hAnsi="Arial"/>
      <w:sz w:val="24"/>
      <w:szCs w:val="22"/>
    </w:rPr>
  </w:style>
  <w:style w:type="character" w:customStyle="1" w:styleId="TtulodaCapaChar">
    <w:name w:val="Título da Capa Char"/>
    <w:link w:val="TtulodaCapa"/>
    <w:rsid w:val="00A36C8B"/>
    <w:rPr>
      <w:rFonts w:ascii="Arial" w:hAnsi="Arial"/>
      <w:b/>
      <w:caps/>
      <w:sz w:val="40"/>
    </w:rPr>
  </w:style>
  <w:style w:type="paragraph" w:customStyle="1" w:styleId="SubTtulo-AutoreVerso">
    <w:name w:val="SubTítulo - Autor e Versão"/>
    <w:link w:val="SubTtulo-AutoreVersoChar"/>
    <w:autoRedefine/>
    <w:qFormat/>
    <w:rsid w:val="008E35F7"/>
    <w:pPr>
      <w:spacing w:after="480" w:line="360" w:lineRule="auto"/>
      <w:jc w:val="center"/>
    </w:pPr>
    <w:rPr>
      <w:rFonts w:ascii="Arial" w:hAnsi="Arial"/>
      <w:b/>
      <w:color w:val="000000" w:themeColor="text1"/>
      <w:sz w:val="44"/>
      <w:szCs w:val="36"/>
    </w:rPr>
  </w:style>
  <w:style w:type="character" w:customStyle="1" w:styleId="SubTtulo-AutoreVersoChar">
    <w:name w:val="SubTítulo - Autor e Versão Char"/>
    <w:link w:val="SubTtulo-AutoreVerso"/>
    <w:rsid w:val="008E35F7"/>
    <w:rPr>
      <w:rFonts w:ascii="Arial" w:hAnsi="Arial"/>
      <w:b/>
      <w:color w:val="000000" w:themeColor="text1"/>
      <w:sz w:val="44"/>
      <w:szCs w:val="36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Sumrio1">
    <w:name w:val="toc 1"/>
    <w:next w:val="SemEspaamento"/>
    <w:autoRedefine/>
    <w:uiPriority w:val="39"/>
    <w:unhideWhenUsed/>
    <w:qFormat/>
    <w:rsid w:val="00B92022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Sumrio2">
    <w:name w:val="toc 2"/>
    <w:next w:val="Sumrio3"/>
    <w:autoRedefine/>
    <w:uiPriority w:val="39"/>
    <w:unhideWhenUsed/>
    <w:qFormat/>
    <w:rsid w:val="00B118A1"/>
    <w:pPr>
      <w:tabs>
        <w:tab w:val="left" w:leader="dot" w:pos="8789"/>
      </w:tabs>
    </w:pPr>
    <w:rPr>
      <w:rFonts w:ascii="Arial" w:hAnsi="Arial"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612484"/>
    <w:pPr>
      <w:tabs>
        <w:tab w:val="left" w:pos="0"/>
      </w:tabs>
      <w:jc w:val="both"/>
    </w:pPr>
    <w:rPr>
      <w:rFonts w:ascii="Source Sans Pro" w:hAnsi="Source Sans Pro"/>
      <w:b w:val="0"/>
      <w:bCs/>
      <w:caps/>
      <w:noProof/>
      <w:color w:val="auto"/>
      <w:sz w:val="27"/>
      <w:szCs w:val="27"/>
      <w:shd w:val="clear" w:color="auto" w:fill="FFFFFF"/>
    </w:rPr>
  </w:style>
  <w:style w:type="character" w:customStyle="1" w:styleId="Ttulo-SumriosChar">
    <w:name w:val="Título - Sumários Char"/>
    <w:link w:val="Ttulo-Sumrios"/>
    <w:rsid w:val="00612484"/>
    <w:rPr>
      <w:rFonts w:ascii="Source Sans Pro" w:hAnsi="Source Sans Pro"/>
      <w:bCs/>
      <w:caps/>
      <w:noProof/>
      <w:sz w:val="27"/>
      <w:szCs w:val="27"/>
    </w:rPr>
  </w:style>
  <w:style w:type="paragraph" w:styleId="Legenda">
    <w:name w:val="caption"/>
    <w:aliases w:val="Legenda da Figura"/>
    <w:next w:val="Corpodetexto"/>
    <w:link w:val="Legenda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ndicedeilustraes">
    <w:name w:val="table of figures"/>
    <w:aliases w:val="lISTA de ilustrações"/>
    <w:next w:val="SemEspaamento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Sumrio3">
    <w:name w:val="toc 3"/>
    <w:next w:val="Sumrio4"/>
    <w:autoRedefine/>
    <w:uiPriority w:val="39"/>
    <w:unhideWhenUsed/>
    <w:qFormat/>
    <w:rsid w:val="00B118A1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Citao">
    <w:name w:val="Quote"/>
    <w:aliases w:val="Citação com Olho"/>
    <w:next w:val="Corpodetexto"/>
    <w:link w:val="Citao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CitaoChar">
    <w:name w:val="Citação Char"/>
    <w:aliases w:val="Citação com Olho Char"/>
    <w:link w:val="Citao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fia">
    <w:name w:val="Bibliography"/>
    <w:next w:val="Corpodetexto"/>
    <w:autoRedefine/>
    <w:uiPriority w:val="37"/>
    <w:unhideWhenUsed/>
    <w:qFormat/>
    <w:rsid w:val="0076599A"/>
    <w:pPr>
      <w:spacing w:after="240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76599A"/>
    <w:pPr>
      <w:pBdr>
        <w:top w:val="dotted" w:sz="4" w:space="2" w:color="auto" w:shadow="1"/>
        <w:left w:val="dotted" w:sz="4" w:space="4" w:color="auto" w:shadow="1"/>
        <w:bottom w:val="dotted" w:sz="4" w:space="2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sz w:val="24"/>
      <w:szCs w:val="22"/>
    </w:rPr>
  </w:style>
  <w:style w:type="paragraph" w:customStyle="1" w:styleId="LegendadeTabela">
    <w:name w:val="Legenda de Tabela"/>
    <w:basedOn w:val="Legenda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LegendaChar">
    <w:name w:val="Legenda Char"/>
    <w:aliases w:val="Legenda da Figura Char"/>
    <w:link w:val="Legenda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PargrafodaLista">
    <w:name w:val="List Paragraph"/>
    <w:basedOn w:val="Normal"/>
    <w:autoRedefine/>
    <w:uiPriority w:val="34"/>
    <w:qFormat/>
    <w:rsid w:val="00384DEE"/>
    <w:rPr>
      <w:color w:val="FF0000"/>
      <w:sz w:val="22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ela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Rodap">
    <w:name w:val="footer"/>
    <w:link w:val="Rodap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RodapChar">
    <w:name w:val="Rodapé Char"/>
    <w:link w:val="Rodap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ela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ela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Legenda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ela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Legenda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Legenda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A36C8B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Fontepargpadro"/>
    <w:link w:val="TXTRESUMO"/>
    <w:rsid w:val="00A36C8B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Legenda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Fontepargpadro"/>
    <w:link w:val="separador"/>
    <w:rsid w:val="00A36C8B"/>
    <w:rPr>
      <w:rFonts w:ascii="Arial" w:hAnsi="Arial"/>
      <w:sz w:val="24"/>
      <w:szCs w:val="22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A36C8B"/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A36C8B"/>
    <w:rPr>
      <w:rFonts w:ascii="Arial" w:hAnsi="Arial"/>
      <w:sz w:val="24"/>
      <w:szCs w:val="22"/>
    </w:rPr>
  </w:style>
  <w:style w:type="paragraph" w:styleId="SemEspaamento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Refdecomentrio">
    <w:name w:val="annotation reference"/>
    <w:basedOn w:val="Fontepargpadro"/>
    <w:uiPriority w:val="99"/>
    <w:semiHidden/>
    <w:unhideWhenUsed/>
    <w:rsid w:val="00A36C8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36C8B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36C8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Fontepargpadro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76599A"/>
    <w:pPr>
      <w:spacing w:before="240" w:after="360"/>
      <w:ind w:left="2268"/>
      <w:jc w:val="both"/>
    </w:pPr>
    <w:rPr>
      <w:rFonts w:ascii="Arial" w:hAnsi="Arial"/>
      <w:sz w:val="22"/>
      <w:szCs w:val="22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Fontepargpadro"/>
    <w:link w:val="Citaodiretalonga"/>
    <w:rsid w:val="0076599A"/>
    <w:rPr>
      <w:rFonts w:ascii="Arial" w:hAnsi="Arial"/>
      <w:sz w:val="22"/>
      <w:szCs w:val="22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Fontepargpadro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Fontepargpadro"/>
    <w:link w:val="Sub-bullet"/>
    <w:rsid w:val="0091487C"/>
    <w:rPr>
      <w:rFonts w:ascii="Arial" w:hAnsi="Arial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7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6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8fd270-4a57-47e1-b674-c7d4969804ad" xsi:nil="true"/>
    <lcf76f155ced4ddcb4097134ff3c332f xmlns="2220af93-035a-443f-80b0-3b9b401ad9a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8740B4C0987B4D86879E800A26E446" ma:contentTypeVersion="10" ma:contentTypeDescription="Crie um novo documento." ma:contentTypeScope="" ma:versionID="eb96b54eb3d046d8d53bd87c908bf43a">
  <xsd:schema xmlns:xsd="http://www.w3.org/2001/XMLSchema" xmlns:xs="http://www.w3.org/2001/XMLSchema" xmlns:p="http://schemas.microsoft.com/office/2006/metadata/properties" xmlns:ns2="2220af93-035a-443f-80b0-3b9b401ad9a6" xmlns:ns3="d48fd270-4a57-47e1-b674-c7d4969804ad" targetNamespace="http://schemas.microsoft.com/office/2006/metadata/properties" ma:root="true" ma:fieldsID="7eaba89fcff3e0cf9eaf7f38d039eb52" ns2:_="" ns3:_="">
    <xsd:import namespace="2220af93-035a-443f-80b0-3b9b401ad9a6"/>
    <xsd:import namespace="d48fd270-4a57-47e1-b674-c7d4969804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af93-035a-443f-80b0-3b9b401ad9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fd270-4a57-47e1-b674-c7d4969804a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5c1f26b-c66e-4932-a395-d89d0a7442f4}" ma:internalName="TaxCatchAll" ma:showField="CatchAllData" ma:web="d48fd270-4a57-47e1-b674-c7d4969804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8FCC3F-5A3A-4A49-9E24-31FA32B262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9F964C-18B9-4A45-94DD-EC123EBD1EA3}">
  <ds:schemaRefs>
    <ds:schemaRef ds:uri="http://schemas.microsoft.com/office/2006/metadata/properties"/>
    <ds:schemaRef ds:uri="http://schemas.microsoft.com/office/infopath/2007/PartnerControls"/>
    <ds:schemaRef ds:uri="d48fd270-4a57-47e1-b674-c7d4969804ad"/>
    <ds:schemaRef ds:uri="2220af93-035a-443f-80b0-3b9b401ad9a6"/>
  </ds:schemaRefs>
</ds:datastoreItem>
</file>

<file path=customXml/itemProps3.xml><?xml version="1.0" encoding="utf-8"?>
<ds:datastoreItem xmlns:ds="http://schemas.openxmlformats.org/officeDocument/2006/customXml" ds:itemID="{5455A141-04C2-46A5-8540-AD6A004261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AD1691-9F1E-4052-9C3C-64D2B96B77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0af93-035a-443f-80b0-3b9b401ad9a6"/>
    <ds:schemaRef ds:uri="d48fd270-4a57-47e1-b674-c7d4969804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FIAP ON - Template para material didático</Template>
  <TotalTime>258</TotalTime>
  <Pages>9</Pages>
  <Words>584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Alexandre Barcelos</dc:creator>
  <cp:keywords>FIAP ON;Material Didático</cp:keywords>
  <cp:lastModifiedBy>thiago pereira</cp:lastModifiedBy>
  <cp:revision>9</cp:revision>
  <dcterms:created xsi:type="dcterms:W3CDTF">2021-05-14T03:06:00Z</dcterms:created>
  <dcterms:modified xsi:type="dcterms:W3CDTF">2024-11-02T14:30:00Z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0x010100968740B4C0987B4D86879E800A26E446</vt:lpwstr>
  </property>
</Properties>
</file>